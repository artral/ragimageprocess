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70"/>
      </w:tblGrid>
      <w:tr w:rsidR="00C24FC1" w14:paraId="27AD82DA" w14:textId="77777777" w:rsidTr="00C24FC1">
        <w:trPr>
          <w:trHeight w:val="900"/>
        </w:trPr>
        <w:tc>
          <w:tcPr>
            <w:tcW w:w="10070" w:type="dxa"/>
          </w:tcPr>
          <w:p w14:paraId="59F97D20" w14:textId="77777777" w:rsidR="00C24FC1" w:rsidRPr="00376913" w:rsidRDefault="00000000" w:rsidP="007B07A1">
            <w:pPr>
              <w:pStyle w:val="Title"/>
            </w:pPr>
            <w:sdt>
              <w:sdtPr>
                <w:id w:val="1802114677"/>
                <w:placeholder>
                  <w:docPart w:val="7F77B87CE4AD41C18BEAE6623C7E64C3"/>
                </w:placeholder>
                <w:temporary/>
                <w:showingPlcHdr/>
                <w15:appearance w15:val="hidden"/>
              </w:sdtPr>
              <w:sdtContent>
                <w:r w:rsidR="00C24FC1" w:rsidRPr="00376913">
                  <w:t>Takanori Ito</w:t>
                </w:r>
              </w:sdtContent>
            </w:sdt>
          </w:p>
          <w:p w14:paraId="53420B04" w14:textId="77777777" w:rsidR="00C24FC1" w:rsidRPr="00376913" w:rsidRDefault="00000000" w:rsidP="007B07A1">
            <w:pPr>
              <w:pStyle w:val="Subtitle"/>
            </w:pPr>
            <w:sdt>
              <w:sdtPr>
                <w:id w:val="-2086058548"/>
                <w:placeholder>
                  <w:docPart w:val="409D70668A1F479DAAEB8951C9A7471F"/>
                </w:placeholder>
                <w:temporary/>
                <w:showingPlcHdr/>
                <w15:appearance w15:val="hidden"/>
              </w:sdtPr>
              <w:sdtContent>
                <w:r w:rsidR="00C24FC1">
                  <w:t>Senior Sales Engineer</w:t>
                </w:r>
              </w:sdtContent>
            </w:sdt>
          </w:p>
        </w:tc>
      </w:tr>
    </w:tbl>
    <w:p w14:paraId="4681BC56" w14:textId="77777777" w:rsidR="00F368A9" w:rsidRDefault="00F368A9" w:rsidP="00B34D25"/>
    <w:tbl>
      <w:tblPr>
        <w:tblW w:w="100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68"/>
        <w:gridCol w:w="270"/>
        <w:gridCol w:w="5472"/>
        <w:gridCol w:w="1170"/>
      </w:tblGrid>
      <w:tr w:rsidR="008D4537" w14:paraId="33227AA2" w14:textId="77777777" w:rsidTr="00E63179">
        <w:trPr>
          <w:trHeight w:val="324"/>
        </w:trPr>
        <w:tc>
          <w:tcPr>
            <w:tcW w:w="3168" w:type="dxa"/>
            <w:tcBorders>
              <w:bottom w:val="single" w:sz="24" w:space="0" w:color="auto"/>
            </w:tcBorders>
          </w:tcPr>
          <w:p w14:paraId="7A231298" w14:textId="77777777" w:rsidR="008D4537" w:rsidRPr="00CB5C6F" w:rsidRDefault="008D4537" w:rsidP="007B07A1"/>
        </w:tc>
        <w:tc>
          <w:tcPr>
            <w:tcW w:w="270" w:type="dxa"/>
          </w:tcPr>
          <w:p w14:paraId="2E8D4BE1" w14:textId="77777777" w:rsidR="008D4537" w:rsidRPr="00CB5C6F" w:rsidRDefault="008D4537" w:rsidP="007B07A1"/>
        </w:tc>
        <w:tc>
          <w:tcPr>
            <w:tcW w:w="6642" w:type="dxa"/>
            <w:gridSpan w:val="2"/>
            <w:tcBorders>
              <w:bottom w:val="single" w:sz="24" w:space="0" w:color="auto"/>
            </w:tcBorders>
          </w:tcPr>
          <w:p w14:paraId="7DA4B78C" w14:textId="77777777" w:rsidR="008D4537" w:rsidRPr="00CB5C6F" w:rsidRDefault="008D4537" w:rsidP="007B07A1"/>
        </w:tc>
      </w:tr>
      <w:tr w:rsidR="00E63179" w14:paraId="1234F31D" w14:textId="77777777" w:rsidTr="00C24FC1">
        <w:trPr>
          <w:trHeight w:val="162"/>
        </w:trPr>
        <w:tc>
          <w:tcPr>
            <w:tcW w:w="3168" w:type="dxa"/>
            <w:vMerge w:val="restart"/>
            <w:tcBorders>
              <w:top w:val="single" w:sz="24" w:space="0" w:color="auto"/>
            </w:tcBorders>
          </w:tcPr>
          <w:p w14:paraId="4CC76D98" w14:textId="77777777" w:rsidR="00E63179" w:rsidRDefault="00000000" w:rsidP="00C24FC1">
            <w:pPr>
              <w:pStyle w:val="Heading1"/>
            </w:pPr>
            <w:sdt>
              <w:sdtPr>
                <w:id w:val="2069299665"/>
                <w:placeholder>
                  <w:docPart w:val="C92B877180E54F5DBD00420A4E91947E"/>
                </w:placeholder>
                <w:temporary/>
                <w:showingPlcHdr/>
                <w15:appearance w15:val="hidden"/>
              </w:sdtPr>
              <w:sdtContent>
                <w:r w:rsidR="00E63179">
                  <w:t>Objective</w:t>
                </w:r>
              </w:sdtContent>
            </w:sdt>
          </w:p>
          <w:p w14:paraId="19C44AC5" w14:textId="77777777" w:rsidR="00E63179" w:rsidRDefault="00000000" w:rsidP="00E63179">
            <w:sdt>
              <w:sdtPr>
                <w:id w:val="1358779912"/>
                <w:placeholder>
                  <w:docPart w:val="3A7451C297DF4F1898826C10FC500764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To replace this text with you</w:t>
                </w:r>
                <w:r w:rsidR="00F963EC">
                  <w:t>r</w:t>
                </w:r>
                <w:r w:rsidR="00E63179" w:rsidRPr="00565B06">
                  <w:t xml:space="preserve"> own, just click it and start typing. Briefly state your career objective, or summarize what makes you stand out. Use language from the job description as keywords.</w:t>
                </w:r>
              </w:sdtContent>
            </w:sdt>
          </w:p>
        </w:tc>
        <w:tc>
          <w:tcPr>
            <w:tcW w:w="270" w:type="dxa"/>
          </w:tcPr>
          <w:p w14:paraId="1A752649" w14:textId="77777777" w:rsidR="00E63179" w:rsidRDefault="00E63179" w:rsidP="007B07A1"/>
        </w:tc>
        <w:tc>
          <w:tcPr>
            <w:tcW w:w="6642" w:type="dxa"/>
            <w:gridSpan w:val="2"/>
            <w:tcBorders>
              <w:top w:val="single" w:sz="24" w:space="0" w:color="auto"/>
            </w:tcBorders>
          </w:tcPr>
          <w:p w14:paraId="1B4A7346" w14:textId="77777777" w:rsidR="00E63179" w:rsidRPr="00A02CAF" w:rsidRDefault="00000000" w:rsidP="007B07A1">
            <w:pPr>
              <w:pStyle w:val="Heading1"/>
            </w:pPr>
            <w:sdt>
              <w:sdtPr>
                <w:id w:val="1677379590"/>
                <w:placeholder>
                  <w:docPart w:val="C4C2B875C477476A99F8CA12D345E45F"/>
                </w:placeholder>
                <w:temporary/>
                <w:showingPlcHdr/>
                <w15:appearance w15:val="hidden"/>
              </w:sdtPr>
              <w:sdtContent>
                <w:r w:rsidR="00E63179">
                  <w:t>Experience</w:t>
                </w:r>
              </w:sdtContent>
            </w:sdt>
          </w:p>
        </w:tc>
      </w:tr>
      <w:tr w:rsidR="00E63179" w14:paraId="6C931CD9" w14:textId="77777777" w:rsidTr="00F963EC">
        <w:trPr>
          <w:trHeight w:val="252"/>
        </w:trPr>
        <w:tc>
          <w:tcPr>
            <w:tcW w:w="3168" w:type="dxa"/>
            <w:vMerge/>
          </w:tcPr>
          <w:p w14:paraId="145F593C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28EF0108" w14:textId="77777777" w:rsidR="00E63179" w:rsidRPr="001D6651" w:rsidRDefault="00E63179" w:rsidP="007B07A1"/>
        </w:tc>
        <w:tc>
          <w:tcPr>
            <w:tcW w:w="5472" w:type="dxa"/>
          </w:tcPr>
          <w:p w14:paraId="74074627" w14:textId="77777777" w:rsidR="00E63179" w:rsidRPr="001D6651" w:rsidRDefault="00000000" w:rsidP="007B07A1">
            <w:pPr>
              <w:pStyle w:val="Heading2"/>
            </w:pPr>
            <w:sdt>
              <w:sdtPr>
                <w:id w:val="-1090380588"/>
                <w:placeholder>
                  <w:docPart w:val="1E3B8D8D5F1F451D874AF4B30DCE764D"/>
                </w:placeholder>
                <w:temporary/>
                <w:showingPlcHdr/>
                <w15:appearance w15:val="hidden"/>
              </w:sdtPr>
              <w:sdtContent>
                <w:r w:rsidR="00E63179" w:rsidRPr="001D6651">
                  <w:t xml:space="preserve">Senior sales engineer </w:t>
                </w:r>
                <w:r w:rsidR="00F963EC" w:rsidRPr="00F963EC">
                  <w:t>/</w:t>
                </w:r>
                <w:r w:rsidR="00E63179" w:rsidRPr="001D6651">
                  <w:t xml:space="preserve"> Relecloud</w:t>
                </w:r>
              </w:sdtContent>
            </w:sdt>
          </w:p>
        </w:tc>
        <w:tc>
          <w:tcPr>
            <w:tcW w:w="1170" w:type="dxa"/>
          </w:tcPr>
          <w:p w14:paraId="561B337D" w14:textId="77777777"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-942147965"/>
                <w:placeholder>
                  <w:docPart w:val="D4272C0A254E4BF19A8BA23505C1D784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14:paraId="2E5FADD5" w14:textId="77777777" w:rsidTr="00E63179">
        <w:trPr>
          <w:trHeight w:val="945"/>
        </w:trPr>
        <w:tc>
          <w:tcPr>
            <w:tcW w:w="3168" w:type="dxa"/>
            <w:vMerge/>
          </w:tcPr>
          <w:p w14:paraId="62C693E3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  <w:vMerge w:val="restart"/>
          </w:tcPr>
          <w:p w14:paraId="77244A65" w14:textId="77777777" w:rsidR="00E63179" w:rsidRDefault="00E63179" w:rsidP="007B07A1"/>
        </w:tc>
        <w:tc>
          <w:tcPr>
            <w:tcW w:w="6642" w:type="dxa"/>
            <w:gridSpan w:val="2"/>
          </w:tcPr>
          <w:p w14:paraId="46470A37" w14:textId="77777777" w:rsidR="00E63179" w:rsidRDefault="00000000" w:rsidP="007B07A1">
            <w:sdt>
              <w:sdtPr>
                <w:id w:val="-905366034"/>
                <w:placeholder>
                  <w:docPart w:val="CB5F1383E9114EF3AE7EF0F56CB60FF2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Describe your responsibilities and achievements in terms of impact and results. Use examples, but keep i</w:t>
                </w:r>
                <w:r w:rsidR="00F963EC">
                  <w:t>t</w:t>
                </w:r>
                <w:r w:rsidR="00E63179" w:rsidRPr="00565B06">
                  <w:t xml:space="preserve"> short.</w:t>
                </w:r>
              </w:sdtContent>
            </w:sdt>
          </w:p>
        </w:tc>
      </w:tr>
      <w:tr w:rsidR="00E63179" w14:paraId="77436376" w14:textId="77777777" w:rsidTr="00F963EC">
        <w:trPr>
          <w:trHeight w:val="517"/>
        </w:trPr>
        <w:tc>
          <w:tcPr>
            <w:tcW w:w="3168" w:type="dxa"/>
            <w:vMerge/>
          </w:tcPr>
          <w:p w14:paraId="279C93A8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  <w:vMerge/>
          </w:tcPr>
          <w:p w14:paraId="3CD94E40" w14:textId="77777777" w:rsidR="00E63179" w:rsidRDefault="00E63179" w:rsidP="007B07A1"/>
        </w:tc>
        <w:tc>
          <w:tcPr>
            <w:tcW w:w="5472" w:type="dxa"/>
          </w:tcPr>
          <w:p w14:paraId="779BCC42" w14:textId="77777777" w:rsidR="00E63179" w:rsidRPr="00F963EC" w:rsidRDefault="00000000" w:rsidP="00F963EC">
            <w:pPr>
              <w:pStyle w:val="Heading2"/>
            </w:pPr>
            <w:sdt>
              <w:sdtPr>
                <w:id w:val="695198330"/>
                <w:placeholder>
                  <w:docPart w:val="A5E3D255C15C475DA62164CB1A1EC9EA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rPr>
                    <w:rStyle w:val="Heading2Char"/>
                    <w:b/>
                    <w:caps/>
                  </w:rPr>
                  <w:t xml:space="preserve">sales engineer </w:t>
                </w:r>
                <w:r w:rsidR="00F963EC" w:rsidRPr="00F963EC">
                  <w:rPr>
                    <w:rStyle w:val="Heading2Char"/>
                    <w:b/>
                    <w:caps/>
                  </w:rPr>
                  <w:t>/</w:t>
                </w:r>
                <w:r w:rsidR="00E63179" w:rsidRPr="00F963EC">
                  <w:rPr>
                    <w:rStyle w:val="Heading2Char"/>
                    <w:b/>
                    <w:caps/>
                  </w:rPr>
                  <w:t xml:space="preserve"> Relecloud</w:t>
                </w:r>
              </w:sdtContent>
            </w:sdt>
          </w:p>
        </w:tc>
        <w:tc>
          <w:tcPr>
            <w:tcW w:w="1170" w:type="dxa"/>
          </w:tcPr>
          <w:p w14:paraId="2EF7E61B" w14:textId="77777777"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-52001802"/>
                <w:placeholder>
                  <w:docPart w:val="140E9E27FEFF44768D1FF568D3CBABDA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14:paraId="3E877F2C" w14:textId="77777777" w:rsidTr="00825AC1">
        <w:trPr>
          <w:trHeight w:val="117"/>
        </w:trPr>
        <w:tc>
          <w:tcPr>
            <w:tcW w:w="3168" w:type="dxa"/>
            <w:vMerge/>
          </w:tcPr>
          <w:p w14:paraId="6F4B94E9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419C8FFA" w14:textId="77777777" w:rsidR="00E63179" w:rsidRDefault="00E63179" w:rsidP="007B07A1"/>
        </w:tc>
        <w:tc>
          <w:tcPr>
            <w:tcW w:w="6642" w:type="dxa"/>
            <w:gridSpan w:val="2"/>
            <w:vMerge w:val="restart"/>
          </w:tcPr>
          <w:p w14:paraId="2E4C41DD" w14:textId="77777777" w:rsidR="00E63179" w:rsidRDefault="00000000" w:rsidP="00111739">
            <w:sdt>
              <w:sdtPr>
                <w:id w:val="975727137"/>
                <w:placeholder>
                  <w:docPart w:val="92A8E2601CA044A7B7EC74FC44DB8402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Describe your responsibilities and achievements in terms of impact and results. Use examples, but keep i</w:t>
                </w:r>
                <w:r w:rsidR="00F963EC">
                  <w:t>t</w:t>
                </w:r>
                <w:r w:rsidR="00E63179" w:rsidRPr="00565B06">
                  <w:t xml:space="preserve"> short.</w:t>
                </w:r>
              </w:sdtContent>
            </w:sdt>
          </w:p>
        </w:tc>
      </w:tr>
      <w:tr w:rsidR="00E63179" w14:paraId="57EE6EB5" w14:textId="77777777" w:rsidTr="00E63179">
        <w:trPr>
          <w:trHeight w:val="549"/>
        </w:trPr>
        <w:tc>
          <w:tcPr>
            <w:tcW w:w="3168" w:type="dxa"/>
            <w:vMerge/>
            <w:tcBorders>
              <w:bottom w:val="single" w:sz="24" w:space="0" w:color="auto"/>
            </w:tcBorders>
          </w:tcPr>
          <w:p w14:paraId="6F268430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33AA1109" w14:textId="77777777" w:rsidR="00E63179" w:rsidRDefault="00E63179" w:rsidP="007B07A1"/>
        </w:tc>
        <w:tc>
          <w:tcPr>
            <w:tcW w:w="6642" w:type="dxa"/>
            <w:gridSpan w:val="2"/>
            <w:vMerge/>
          </w:tcPr>
          <w:p w14:paraId="1E5C59D1" w14:textId="77777777" w:rsidR="00E63179" w:rsidRDefault="00E63179" w:rsidP="007B07A1"/>
        </w:tc>
      </w:tr>
      <w:tr w:rsidR="00E63179" w14:paraId="015A3445" w14:textId="77777777" w:rsidTr="00F963EC">
        <w:trPr>
          <w:trHeight w:val="162"/>
        </w:trPr>
        <w:tc>
          <w:tcPr>
            <w:tcW w:w="3168" w:type="dxa"/>
            <w:vMerge w:val="restart"/>
            <w:tcBorders>
              <w:top w:val="single" w:sz="24" w:space="0" w:color="auto"/>
            </w:tcBorders>
          </w:tcPr>
          <w:p w14:paraId="7119F00A" w14:textId="77777777" w:rsidR="00E63179" w:rsidRDefault="00000000" w:rsidP="00E63179">
            <w:pPr>
              <w:pStyle w:val="Heading1"/>
            </w:pPr>
            <w:sdt>
              <w:sdtPr>
                <w:id w:val="-1588302835"/>
                <w:placeholder>
                  <w:docPart w:val="1CF982C6215B482A853CFB59A04C9CF0"/>
                </w:placeholder>
                <w:temporary/>
                <w:showingPlcHdr/>
                <w15:appearance w15:val="hidden"/>
              </w:sdtPr>
              <w:sdtContent>
                <w:r w:rsidR="00E63179">
                  <w:t>Skills</w:t>
                </w:r>
              </w:sdtContent>
            </w:sdt>
          </w:p>
          <w:p w14:paraId="0B1AAB1E" w14:textId="77777777" w:rsidR="00E63179" w:rsidRPr="0043482D" w:rsidRDefault="00000000" w:rsidP="00E63179">
            <w:pPr>
              <w:pStyle w:val="SkillsandContactList"/>
            </w:pPr>
            <w:sdt>
              <w:sdtPr>
                <w:id w:val="-2110728154"/>
                <w:placeholder>
                  <w:docPart w:val="1FC2EDC7D868400E8A10599B22B33FD5"/>
                </w:placeholder>
                <w:temporary/>
                <w:showingPlcHdr/>
                <w15:appearance w15:val="hidden"/>
              </w:sdtPr>
              <w:sdtContent>
                <w:r w:rsidR="00E63179" w:rsidRPr="003F086E">
                  <w:t>List one of your strengths</w:t>
                </w:r>
              </w:sdtContent>
            </w:sdt>
            <w:r w:rsidR="00E63179">
              <w:t xml:space="preserve"> </w:t>
            </w:r>
          </w:p>
          <w:p w14:paraId="19235E90" w14:textId="77777777" w:rsidR="00E63179" w:rsidRPr="0043482D" w:rsidRDefault="00000000" w:rsidP="00E63179">
            <w:pPr>
              <w:pStyle w:val="SkillsandContactList"/>
            </w:pPr>
            <w:sdt>
              <w:sdtPr>
                <w:id w:val="1473483990"/>
                <w:placeholder>
                  <w:docPart w:val="812360349B5C4D63A98E739C43FCD9DF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  <w:p w14:paraId="7CEF8AC8" w14:textId="77777777" w:rsidR="00E63179" w:rsidRPr="0043482D" w:rsidRDefault="00000000" w:rsidP="00E63179">
            <w:pPr>
              <w:pStyle w:val="SkillsandContactList"/>
            </w:pPr>
            <w:sdt>
              <w:sdtPr>
                <w:id w:val="-453326564"/>
                <w:placeholder>
                  <w:docPart w:val="CCB3930A28C94FBCB3C2285EC9C41C95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  <w:p w14:paraId="0CAC1E02" w14:textId="77777777" w:rsidR="00E63179" w:rsidRPr="0043482D" w:rsidRDefault="00000000" w:rsidP="00E63179">
            <w:pPr>
              <w:pStyle w:val="SkillsandContactList"/>
            </w:pPr>
            <w:sdt>
              <w:sdtPr>
                <w:id w:val="1861544374"/>
                <w:placeholder>
                  <w:docPart w:val="094B205BCFCD421698EE7204210CB61F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  <w:p w14:paraId="4207F63D" w14:textId="77777777" w:rsidR="00E63179" w:rsidRDefault="00000000" w:rsidP="00E63179">
            <w:pPr>
              <w:pStyle w:val="SkillsandContactList"/>
            </w:pPr>
            <w:sdt>
              <w:sdtPr>
                <w:id w:val="634534224"/>
                <w:placeholder>
                  <w:docPart w:val="FB95ABC6583F460898F683645B0C619F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</w:tc>
        <w:tc>
          <w:tcPr>
            <w:tcW w:w="270" w:type="dxa"/>
          </w:tcPr>
          <w:p w14:paraId="467E4EE3" w14:textId="77777777" w:rsidR="00E63179" w:rsidRDefault="00E63179" w:rsidP="007B07A1"/>
        </w:tc>
        <w:tc>
          <w:tcPr>
            <w:tcW w:w="5472" w:type="dxa"/>
          </w:tcPr>
          <w:p w14:paraId="76A5344D" w14:textId="77777777" w:rsidR="00E63179" w:rsidRPr="00F963EC" w:rsidRDefault="00000000" w:rsidP="00F963EC">
            <w:pPr>
              <w:pStyle w:val="Heading2"/>
            </w:pPr>
            <w:sdt>
              <w:sdtPr>
                <w:id w:val="-1009365390"/>
                <w:placeholder>
                  <w:docPart w:val="ED0572FABCEA44E1B5CBDEBB1F0981F9"/>
                </w:placeholder>
                <w:temporary/>
                <w:showingPlcHdr/>
                <w15:appearance w15:val="hidden"/>
              </w:sdtPr>
              <w:sdtContent>
                <w:r w:rsidR="00E63179">
                  <w:t>Intern / Relecloud</w:t>
                </w:r>
              </w:sdtContent>
            </w:sdt>
          </w:p>
        </w:tc>
        <w:tc>
          <w:tcPr>
            <w:tcW w:w="1170" w:type="dxa"/>
          </w:tcPr>
          <w:p w14:paraId="3AD46602" w14:textId="77777777"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-2140952345"/>
                <w:placeholder>
                  <w:docPart w:val="7FF2CAA93EFC48F0AF66335876FF26A9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14:paraId="5FF9BE8E" w14:textId="77777777" w:rsidTr="00305106">
        <w:trPr>
          <w:trHeight w:val="927"/>
        </w:trPr>
        <w:tc>
          <w:tcPr>
            <w:tcW w:w="3168" w:type="dxa"/>
            <w:vMerge/>
          </w:tcPr>
          <w:p w14:paraId="7C93F0DD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528C3829" w14:textId="77777777" w:rsidR="00E63179" w:rsidRDefault="00E63179" w:rsidP="007B07A1"/>
        </w:tc>
        <w:tc>
          <w:tcPr>
            <w:tcW w:w="6642" w:type="dxa"/>
            <w:gridSpan w:val="2"/>
            <w:tcBorders>
              <w:bottom w:val="single" w:sz="24" w:space="0" w:color="auto"/>
            </w:tcBorders>
          </w:tcPr>
          <w:p w14:paraId="6853553C" w14:textId="77777777" w:rsidR="00E63179" w:rsidRDefault="00000000" w:rsidP="00111739">
            <w:sdt>
              <w:sdtPr>
                <w:id w:val="1053587135"/>
                <w:placeholder>
                  <w:docPart w:val="5E42961690FA47AB862542C8A14006FA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Describe your responsibilities and achievements in terms of impact and results. Use examples, but keep i</w:t>
                </w:r>
                <w:r w:rsidR="00F963EC">
                  <w:t>t</w:t>
                </w:r>
                <w:r w:rsidR="00E63179" w:rsidRPr="00565B06">
                  <w:t xml:space="preserve"> short.</w:t>
                </w:r>
              </w:sdtContent>
            </w:sdt>
          </w:p>
        </w:tc>
      </w:tr>
      <w:tr w:rsidR="00E63179" w14:paraId="2E0016ED" w14:textId="77777777" w:rsidTr="00305106">
        <w:trPr>
          <w:trHeight w:val="471"/>
        </w:trPr>
        <w:tc>
          <w:tcPr>
            <w:tcW w:w="3168" w:type="dxa"/>
            <w:vMerge/>
          </w:tcPr>
          <w:p w14:paraId="0B102CAC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068E8938" w14:textId="77777777" w:rsidR="00E63179" w:rsidRDefault="00E63179" w:rsidP="007B07A1"/>
        </w:tc>
        <w:tc>
          <w:tcPr>
            <w:tcW w:w="6642" w:type="dxa"/>
            <w:gridSpan w:val="2"/>
            <w:tcBorders>
              <w:top w:val="single" w:sz="24" w:space="0" w:color="auto"/>
            </w:tcBorders>
          </w:tcPr>
          <w:p w14:paraId="2532EECE" w14:textId="77777777" w:rsidR="00E63179" w:rsidRDefault="00000000" w:rsidP="00E77A12">
            <w:pPr>
              <w:pStyle w:val="Heading1"/>
            </w:pPr>
            <w:sdt>
              <w:sdtPr>
                <w:id w:val="1609545817"/>
                <w:placeholder>
                  <w:docPart w:val="4AA6EA9050DC4FB4BB2C70F00395E9C8"/>
                </w:placeholder>
                <w:temporary/>
                <w:showingPlcHdr/>
                <w15:appearance w15:val="hidden"/>
              </w:sdtPr>
              <w:sdtContent>
                <w:r w:rsidR="00E63179">
                  <w:t>Education</w:t>
                </w:r>
              </w:sdtContent>
            </w:sdt>
          </w:p>
        </w:tc>
      </w:tr>
      <w:tr w:rsidR="00E63179" w14:paraId="15C35DD3" w14:textId="77777777" w:rsidTr="00F963EC">
        <w:trPr>
          <w:trHeight w:val="360"/>
        </w:trPr>
        <w:tc>
          <w:tcPr>
            <w:tcW w:w="3168" w:type="dxa"/>
            <w:vMerge/>
          </w:tcPr>
          <w:p w14:paraId="547C3D84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3D50CC5E" w14:textId="77777777" w:rsidR="00E63179" w:rsidRDefault="00E63179" w:rsidP="007B07A1"/>
        </w:tc>
        <w:tc>
          <w:tcPr>
            <w:tcW w:w="5472" w:type="dxa"/>
          </w:tcPr>
          <w:p w14:paraId="5FBCFCB3" w14:textId="77777777" w:rsidR="00E63179" w:rsidRPr="00F963EC" w:rsidRDefault="00000000" w:rsidP="00F963EC">
            <w:pPr>
              <w:pStyle w:val="Heading2"/>
            </w:pPr>
            <w:sdt>
              <w:sdtPr>
                <w:id w:val="304125641"/>
                <w:placeholder>
                  <w:docPart w:val="55AAEB0718124B9798B1C976C049460A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rPr>
                    <w:rStyle w:val="Heading2Char"/>
                    <w:b/>
                    <w:caps/>
                  </w:rPr>
                  <w:t xml:space="preserve">BS Information technology </w:t>
                </w:r>
                <w:r w:rsidR="00F963EC" w:rsidRPr="00F963EC">
                  <w:t>/</w:t>
                </w:r>
                <w:r w:rsidR="00E63179" w:rsidRPr="00F963EC">
                  <w:rPr>
                    <w:rStyle w:val="Heading2Char"/>
                    <w:b/>
                    <w:caps/>
                  </w:rPr>
                  <w:t xml:space="preserve"> Jasper university</w:t>
                </w:r>
              </w:sdtContent>
            </w:sdt>
          </w:p>
        </w:tc>
        <w:tc>
          <w:tcPr>
            <w:tcW w:w="1170" w:type="dxa"/>
          </w:tcPr>
          <w:p w14:paraId="703754F6" w14:textId="77777777"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1771044474"/>
                <w:placeholder>
                  <w:docPart w:val="A43D155B040C4EE48F4FB6698B7AE7C7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rPr>
                    <w:rStyle w:val="Heading3Char"/>
                    <w:caps/>
                  </w:rPr>
                  <w:t>20xx-20xx</w:t>
                </w:r>
              </w:sdtContent>
            </w:sdt>
          </w:p>
        </w:tc>
      </w:tr>
      <w:tr w:rsidR="00E63179" w14:paraId="643B0BA6" w14:textId="77777777" w:rsidTr="00E63179">
        <w:trPr>
          <w:trHeight w:val="492"/>
        </w:trPr>
        <w:tc>
          <w:tcPr>
            <w:tcW w:w="3168" w:type="dxa"/>
            <w:vMerge/>
            <w:tcBorders>
              <w:bottom w:val="single" w:sz="24" w:space="0" w:color="auto"/>
            </w:tcBorders>
          </w:tcPr>
          <w:p w14:paraId="02F33642" w14:textId="77777777"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14:paraId="477523D8" w14:textId="77777777" w:rsidR="00E63179" w:rsidRDefault="00E63179" w:rsidP="007B07A1"/>
        </w:tc>
        <w:tc>
          <w:tcPr>
            <w:tcW w:w="6642" w:type="dxa"/>
            <w:gridSpan w:val="2"/>
            <w:vMerge w:val="restart"/>
          </w:tcPr>
          <w:p w14:paraId="73ECF334" w14:textId="77777777" w:rsidR="00E63179" w:rsidRDefault="00000000" w:rsidP="00E63179">
            <w:sdt>
              <w:sdtPr>
                <w:id w:val="-950855377"/>
                <w:placeholder>
                  <w:docPart w:val="0E8722D1EC6C40B9AF44D19CD6522383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It’s okay to brag about your GPA, awards, and honors. Feel free to summarize your coursework too.</w:t>
                </w:r>
              </w:sdtContent>
            </w:sdt>
          </w:p>
        </w:tc>
      </w:tr>
      <w:tr w:rsidR="00E63179" w14:paraId="6F429F74" w14:textId="77777777" w:rsidTr="00E63179">
        <w:trPr>
          <w:trHeight w:val="144"/>
        </w:trPr>
        <w:tc>
          <w:tcPr>
            <w:tcW w:w="3168" w:type="dxa"/>
            <w:vMerge w:val="restart"/>
            <w:tcBorders>
              <w:top w:val="single" w:sz="24" w:space="0" w:color="auto"/>
            </w:tcBorders>
          </w:tcPr>
          <w:p w14:paraId="483ABF96" w14:textId="77777777" w:rsidR="00E63179" w:rsidRDefault="00000000" w:rsidP="00E63179">
            <w:pPr>
              <w:pStyle w:val="Heading1"/>
            </w:pPr>
            <w:sdt>
              <w:sdtPr>
                <w:id w:val="-2114353158"/>
                <w:placeholder>
                  <w:docPart w:val="4AB9017F85114CEBB55A0C7565B88DB6"/>
                </w:placeholder>
                <w:temporary/>
                <w:showingPlcHdr/>
                <w15:appearance w15:val="hidden"/>
              </w:sdtPr>
              <w:sdtContent>
                <w:r w:rsidR="00E63179">
                  <w:t>Contact</w:t>
                </w:r>
              </w:sdtContent>
            </w:sdt>
          </w:p>
          <w:p w14:paraId="10D4C6FF" w14:textId="77777777" w:rsidR="00E63179" w:rsidRPr="0043482D" w:rsidRDefault="00000000" w:rsidP="00E63179">
            <w:pPr>
              <w:pStyle w:val="SkillsandContactList"/>
            </w:pPr>
            <w:sdt>
              <w:sdtPr>
                <w:id w:val="-1117752255"/>
                <w:placeholder>
                  <w:docPart w:val="8244DF72F12B48C2AF6A0D7F58052FAC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t>Albany, NY</w:t>
                </w:r>
              </w:sdtContent>
            </w:sdt>
            <w:r w:rsidR="00E63179">
              <w:t xml:space="preserve"> </w:t>
            </w:r>
          </w:p>
          <w:p w14:paraId="4DE2CE85" w14:textId="77777777" w:rsidR="00E63179" w:rsidRPr="0043482D" w:rsidRDefault="00000000" w:rsidP="00E63179">
            <w:pPr>
              <w:pStyle w:val="SkillsandContactList"/>
            </w:pPr>
            <w:sdt>
              <w:sdtPr>
                <w:id w:val="-1250041696"/>
                <w:placeholder>
                  <w:docPart w:val="CD1738055FC7460D8B7F77127FE1B2CF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t>502</w:t>
                </w:r>
                <w:r w:rsidR="00E63179" w:rsidRPr="00B34D25">
                  <w:rPr>
                    <w:rFonts w:hint="cs"/>
                  </w:rPr>
                  <w:t>-</w:t>
                </w:r>
                <w:r w:rsidR="00E63179" w:rsidRPr="00B34D25">
                  <w:t>555</w:t>
                </w:r>
                <w:r w:rsidR="00E63179" w:rsidRPr="00B34D25">
                  <w:rPr>
                    <w:rFonts w:hint="cs"/>
                  </w:rPr>
                  <w:t>-</w:t>
                </w:r>
                <w:r w:rsidR="00E63179" w:rsidRPr="00B34D25">
                  <w:t>0110</w:t>
                </w:r>
              </w:sdtContent>
            </w:sdt>
            <w:r w:rsidR="00E63179">
              <w:t xml:space="preserve"> </w:t>
            </w:r>
          </w:p>
          <w:p w14:paraId="1119B2C4" w14:textId="77777777" w:rsidR="00E63179" w:rsidRPr="0043482D" w:rsidRDefault="00000000" w:rsidP="00E63179">
            <w:pPr>
              <w:pStyle w:val="SkillsandContactList"/>
            </w:pPr>
            <w:sdt>
              <w:sdtPr>
                <w:id w:val="20211748"/>
                <w:placeholder>
                  <w:docPart w:val="C050AB65CF4F4A03827F162CC735320A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t>takanori@example.com</w:t>
                </w:r>
              </w:sdtContent>
            </w:sdt>
            <w:r w:rsidR="00E63179">
              <w:t xml:space="preserve"> </w:t>
            </w:r>
          </w:p>
          <w:p w14:paraId="21EBB2A4" w14:textId="77777777" w:rsidR="00E63179" w:rsidRPr="00E63179" w:rsidRDefault="00000000" w:rsidP="00E63179">
            <w:pPr>
              <w:pStyle w:val="SkillsandContactList"/>
            </w:pPr>
            <w:sdt>
              <w:sdtPr>
                <w:id w:val="1590042198"/>
                <w:placeholder>
                  <w:docPart w:val="4FF6A3F0D6BC4BFF90261630F6876373"/>
                </w:placeholder>
                <w:temporary/>
                <w:showingPlcHdr/>
                <w15:appearance w15:val="hidden"/>
              </w:sdtPr>
              <w:sdtContent>
                <w:r w:rsidR="00E63179" w:rsidRPr="00E63179">
                  <w:t>LinkedIn profile</w:t>
                </w:r>
              </w:sdtContent>
            </w:sdt>
            <w:r w:rsidR="00E63179" w:rsidRPr="00E63179">
              <w:t xml:space="preserve"> </w:t>
            </w:r>
          </w:p>
          <w:p w14:paraId="6A310236" w14:textId="77777777" w:rsidR="00E63179" w:rsidRDefault="00000000" w:rsidP="00E63179">
            <w:pPr>
              <w:pStyle w:val="SkillsandContactList"/>
            </w:pPr>
            <w:sdt>
              <w:sdtPr>
                <w:id w:val="883215091"/>
                <w:placeholder>
                  <w:docPart w:val="CF646EA961424A59AA5B6A8E6D8F2769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rPr>
                    <w:rStyle w:val="Heading4Char"/>
                    <w:rFonts w:eastAsiaTheme="minorHAnsi"/>
                    <w:i w:val="0"/>
                    <w:iCs w:val="0"/>
                    <w:color w:val="595959" w:themeColor="text1" w:themeTint="A6"/>
                  </w:rPr>
                  <w:t>interestingsite.com</w:t>
                </w:r>
              </w:sdtContent>
            </w:sdt>
          </w:p>
        </w:tc>
        <w:tc>
          <w:tcPr>
            <w:tcW w:w="270" w:type="dxa"/>
          </w:tcPr>
          <w:p w14:paraId="752EBA24" w14:textId="77777777" w:rsidR="00E63179" w:rsidRDefault="00E63179" w:rsidP="007B07A1"/>
        </w:tc>
        <w:tc>
          <w:tcPr>
            <w:tcW w:w="6642" w:type="dxa"/>
            <w:gridSpan w:val="2"/>
            <w:vMerge/>
          </w:tcPr>
          <w:p w14:paraId="1CA7DFD5" w14:textId="77777777" w:rsidR="00E63179" w:rsidRDefault="00E63179" w:rsidP="00E77A12"/>
        </w:tc>
      </w:tr>
      <w:tr w:rsidR="00E63179" w14:paraId="6492E426" w14:textId="77777777" w:rsidTr="00F963EC">
        <w:trPr>
          <w:trHeight w:val="207"/>
        </w:trPr>
        <w:tc>
          <w:tcPr>
            <w:tcW w:w="3168" w:type="dxa"/>
            <w:vMerge/>
          </w:tcPr>
          <w:p w14:paraId="69EC245E" w14:textId="77777777" w:rsidR="00E63179" w:rsidRDefault="00E63179" w:rsidP="00E63179"/>
        </w:tc>
        <w:tc>
          <w:tcPr>
            <w:tcW w:w="270" w:type="dxa"/>
          </w:tcPr>
          <w:p w14:paraId="233C1479" w14:textId="77777777" w:rsidR="00E63179" w:rsidRDefault="00E63179" w:rsidP="007B07A1"/>
        </w:tc>
        <w:tc>
          <w:tcPr>
            <w:tcW w:w="5472" w:type="dxa"/>
          </w:tcPr>
          <w:p w14:paraId="52EA3621" w14:textId="77777777" w:rsidR="00E63179" w:rsidRPr="00F963EC" w:rsidRDefault="00000000" w:rsidP="00F963EC">
            <w:pPr>
              <w:pStyle w:val="Heading2"/>
            </w:pPr>
            <w:sdt>
              <w:sdtPr>
                <w:id w:val="-194691504"/>
                <w:placeholder>
                  <w:docPart w:val="2D8FB120DE5A4620AB734631002B611A"/>
                </w:placeholder>
                <w:temporary/>
                <w:showingPlcHdr/>
                <w15:appearance w15:val="hidden"/>
              </w:sdtPr>
              <w:sdtContent>
                <w:r w:rsidR="00E63179">
                  <w:t xml:space="preserve">bs computer science </w:t>
                </w:r>
                <w:r w:rsidR="00F963EC" w:rsidRPr="00F963EC">
                  <w:rPr>
                    <w:rFonts w:ascii="Segoe UI" w:hAnsi="Segoe UI" w:cs="Segoe UI"/>
                  </w:rPr>
                  <w:t>/</w:t>
                </w:r>
                <w:r w:rsidR="00E63179">
                  <w:t xml:space="preserve"> mount flores college</w:t>
                </w:r>
              </w:sdtContent>
            </w:sdt>
          </w:p>
        </w:tc>
        <w:tc>
          <w:tcPr>
            <w:tcW w:w="1170" w:type="dxa"/>
          </w:tcPr>
          <w:p w14:paraId="7E2B7776" w14:textId="77777777" w:rsidR="00E63179" w:rsidRDefault="00000000" w:rsidP="00F963EC">
            <w:pPr>
              <w:pStyle w:val="Heading3"/>
              <w:jc w:val="right"/>
            </w:pPr>
            <w:sdt>
              <w:sdtPr>
                <w:id w:val="-831906295"/>
                <w:placeholder>
                  <w:docPart w:val="9FFE9F517A654BDA950AF19B46245FB4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14:paraId="4815EEFC" w14:textId="77777777" w:rsidTr="00E62B2B">
        <w:trPr>
          <w:trHeight w:val="1017"/>
        </w:trPr>
        <w:tc>
          <w:tcPr>
            <w:tcW w:w="3168" w:type="dxa"/>
            <w:vMerge/>
          </w:tcPr>
          <w:p w14:paraId="7247706D" w14:textId="77777777" w:rsidR="00E63179" w:rsidRDefault="00E63179" w:rsidP="007B07A1">
            <w:pPr>
              <w:pStyle w:val="Heading1"/>
            </w:pPr>
          </w:p>
        </w:tc>
        <w:tc>
          <w:tcPr>
            <w:tcW w:w="270" w:type="dxa"/>
            <w:vMerge w:val="restart"/>
          </w:tcPr>
          <w:p w14:paraId="39B0F1A5" w14:textId="77777777" w:rsidR="00E63179" w:rsidRDefault="00E63179" w:rsidP="007B07A1"/>
        </w:tc>
        <w:tc>
          <w:tcPr>
            <w:tcW w:w="6642" w:type="dxa"/>
            <w:gridSpan w:val="2"/>
          </w:tcPr>
          <w:p w14:paraId="54331E15" w14:textId="77777777" w:rsidR="00E63179" w:rsidRDefault="00000000" w:rsidP="00E77A12">
            <w:sdt>
              <w:sdtPr>
                <w:id w:val="1819227401"/>
                <w:placeholder>
                  <w:docPart w:val="63916C85081241B7B8B8786990EB3F74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It’s okay to brag about your GPA, awards, and honors. Feel free to summarize your coursework too.</w:t>
                </w:r>
              </w:sdtContent>
            </w:sdt>
          </w:p>
        </w:tc>
      </w:tr>
      <w:tr w:rsidR="00E63179" w14:paraId="0870B638" w14:textId="77777777" w:rsidTr="00E62B2B">
        <w:trPr>
          <w:trHeight w:val="153"/>
        </w:trPr>
        <w:tc>
          <w:tcPr>
            <w:tcW w:w="3168" w:type="dxa"/>
            <w:vMerge/>
          </w:tcPr>
          <w:p w14:paraId="0C7E0DD8" w14:textId="77777777" w:rsidR="00E63179" w:rsidRDefault="00E63179" w:rsidP="007B07A1">
            <w:pPr>
              <w:pStyle w:val="Heading1"/>
            </w:pPr>
          </w:p>
        </w:tc>
        <w:tc>
          <w:tcPr>
            <w:tcW w:w="270" w:type="dxa"/>
            <w:vMerge/>
          </w:tcPr>
          <w:p w14:paraId="5AE5D835" w14:textId="77777777" w:rsidR="00E63179" w:rsidRDefault="00E63179" w:rsidP="007B07A1"/>
        </w:tc>
        <w:tc>
          <w:tcPr>
            <w:tcW w:w="5472" w:type="dxa"/>
          </w:tcPr>
          <w:p w14:paraId="3EA440B2" w14:textId="77777777" w:rsidR="00E63179" w:rsidRPr="00EF6E15" w:rsidRDefault="00000000" w:rsidP="00E77A12">
            <w:pPr>
              <w:pStyle w:val="Heading2"/>
            </w:pPr>
            <w:sdt>
              <w:sdtPr>
                <w:id w:val="2050330408"/>
                <w:placeholder>
                  <w:docPart w:val="9CA1C99EF2494B77AAA414850726579C"/>
                </w:placeholder>
                <w:temporary/>
                <w:showingPlcHdr/>
                <w15:appearance w15:val="hidden"/>
              </w:sdtPr>
              <w:sdtContent>
                <w:r w:rsidR="00E63179" w:rsidRPr="00EF6E15">
                  <w:t>It certificate / mount flores college</w:t>
                </w:r>
              </w:sdtContent>
            </w:sdt>
          </w:p>
        </w:tc>
        <w:tc>
          <w:tcPr>
            <w:tcW w:w="1170" w:type="dxa"/>
          </w:tcPr>
          <w:p w14:paraId="3E52C588" w14:textId="77777777" w:rsidR="00E63179" w:rsidRPr="00340C67" w:rsidRDefault="00000000" w:rsidP="00340C67">
            <w:pPr>
              <w:pStyle w:val="Heading3"/>
              <w:jc w:val="right"/>
            </w:pPr>
            <w:sdt>
              <w:sdtPr>
                <w:id w:val="-221363829"/>
                <w:placeholder>
                  <w:docPart w:val="1A0BB691C31C477AB6BE04D1B3276B2C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14:paraId="594110A5" w14:textId="77777777" w:rsidTr="00E62B2B">
        <w:trPr>
          <w:trHeight w:val="747"/>
        </w:trPr>
        <w:tc>
          <w:tcPr>
            <w:tcW w:w="3168" w:type="dxa"/>
            <w:vMerge/>
            <w:tcBorders>
              <w:bottom w:val="nil"/>
            </w:tcBorders>
          </w:tcPr>
          <w:p w14:paraId="670B4494" w14:textId="77777777" w:rsidR="00E63179" w:rsidRDefault="00E63179" w:rsidP="007B07A1">
            <w:pPr>
              <w:pStyle w:val="Heading1"/>
            </w:pPr>
          </w:p>
        </w:tc>
        <w:tc>
          <w:tcPr>
            <w:tcW w:w="270" w:type="dxa"/>
            <w:vMerge/>
            <w:tcBorders>
              <w:bottom w:val="nil"/>
            </w:tcBorders>
          </w:tcPr>
          <w:p w14:paraId="3652D17C" w14:textId="77777777" w:rsidR="00E63179" w:rsidRDefault="00E63179" w:rsidP="007B07A1"/>
        </w:tc>
        <w:tc>
          <w:tcPr>
            <w:tcW w:w="6642" w:type="dxa"/>
            <w:gridSpan w:val="2"/>
            <w:tcBorders>
              <w:bottom w:val="nil"/>
            </w:tcBorders>
          </w:tcPr>
          <w:p w14:paraId="4C0F877D" w14:textId="6B77F653" w:rsidR="00162BCA" w:rsidRDefault="00162BCA" w:rsidP="00E77A12"/>
          <w:p w14:paraId="663ECA09" w14:textId="77777777" w:rsidR="00162BCA" w:rsidRPr="00162BCA" w:rsidRDefault="00162BCA" w:rsidP="00162BCA">
            <w:pPr>
              <w:spacing w:line="360" w:lineRule="auto"/>
            </w:pPr>
            <w:r w:rsidRPr="00162BCA">
              <w:rPr>
                <w:b/>
                <w:bCs/>
              </w:rPr>
              <w:t>Standard Method</w:t>
            </w:r>
            <w:r w:rsidRPr="00162BCA">
              <w:t>: Click at the end of an existing paragraph or anywhere in the document and press </w:t>
            </w:r>
            <w:r w:rsidRPr="00162BCA">
              <w:rPr>
                <w:b/>
                <w:bCs/>
              </w:rPr>
              <w:t>Enter</w:t>
            </w:r>
            <w:r w:rsidRPr="00162BCA">
              <w:t> to create a "hard return".</w:t>
            </w:r>
          </w:p>
          <w:p w14:paraId="5CEB309D" w14:textId="77777777" w:rsidR="00162BCA" w:rsidRDefault="00162BCA" w:rsidP="00162BCA">
            <w:pPr>
              <w:rPr>
                <w:b/>
                <w:bCs/>
              </w:rPr>
            </w:pPr>
          </w:p>
          <w:p w14:paraId="11D9BBC6" w14:textId="45B4F0F2" w:rsidR="00162BCA" w:rsidRPr="00162BCA" w:rsidRDefault="00162BCA" w:rsidP="00162BCA">
            <w:pPr>
              <w:pStyle w:val="SkillsandContactList"/>
              <w:numPr>
                <w:ilvl w:val="0"/>
                <w:numId w:val="0"/>
              </w:numPr>
              <w:ind w:left="270"/>
            </w:pPr>
            <w:r w:rsidRPr="00162BCA">
              <w:rPr>
                <w:b/>
                <w:bCs/>
              </w:rPr>
              <w:t>Double-Click Anywhere</w:t>
            </w:r>
            <w:r w:rsidRPr="00162BCA">
              <w:t>: You can double-click on any blank area of a page to immediately place your cursor and start typing there.</w:t>
            </w:r>
          </w:p>
          <w:p w14:paraId="6905621C" w14:textId="77777777" w:rsidR="00162BCA" w:rsidRPr="00162BCA" w:rsidRDefault="00162BCA" w:rsidP="00162BCA">
            <w:pPr>
              <w:spacing w:line="360" w:lineRule="auto"/>
            </w:pPr>
            <w:r w:rsidRPr="00162BCA">
              <w:rPr>
                <w:b/>
                <w:bCs/>
              </w:rPr>
              <w:t>Placeholder Text</w:t>
            </w:r>
            <w:r w:rsidRPr="00162BCA">
              <w:t>: If you need to quickly fill space for layout testing, type =</w:t>
            </w:r>
            <w:proofErr w:type="gramStart"/>
            <w:r w:rsidRPr="00162BCA">
              <w:t>RAND(</w:t>
            </w:r>
            <w:proofErr w:type="gramEnd"/>
            <w:r w:rsidRPr="00162BCA">
              <w:t>) and press </w:t>
            </w:r>
            <w:r w:rsidRPr="00162BCA">
              <w:rPr>
                <w:b/>
                <w:bCs/>
              </w:rPr>
              <w:t>Enter</w:t>
            </w:r>
            <w:r w:rsidRPr="00162BCA">
              <w:t> to generate automatic sample paragraphs.</w:t>
            </w:r>
          </w:p>
          <w:p w14:paraId="0E91BB72" w14:textId="77777777" w:rsidR="00162BCA" w:rsidRPr="00162BCA" w:rsidRDefault="00162BCA" w:rsidP="00162BCA">
            <w:pPr>
              <w:spacing w:line="360" w:lineRule="auto"/>
            </w:pPr>
            <w:r w:rsidRPr="00162BCA">
              <w:rPr>
                <w:b/>
                <w:bCs/>
              </w:rPr>
              <w:t>Insert from Another File</w:t>
            </w:r>
            <w:r w:rsidRPr="00162BCA">
              <w:t>: To add paragraphs from an existing document, go to the </w:t>
            </w:r>
            <w:r w:rsidRPr="00162BCA">
              <w:rPr>
                <w:b/>
                <w:bCs/>
              </w:rPr>
              <w:t>Insert</w:t>
            </w:r>
            <w:r w:rsidRPr="00162BCA">
              <w:t> tab, click the arrow next to </w:t>
            </w:r>
            <w:r w:rsidRPr="00162BCA">
              <w:rPr>
                <w:b/>
                <w:bCs/>
              </w:rPr>
              <w:t>Object</w:t>
            </w:r>
            <w:r w:rsidRPr="00162BCA">
              <w:t>, and select </w:t>
            </w:r>
            <w:r w:rsidRPr="00162BCA">
              <w:rPr>
                <w:b/>
                <w:bCs/>
              </w:rPr>
              <w:t>Text from File</w:t>
            </w:r>
            <w:r w:rsidRPr="00162BCA">
              <w:t>. </w:t>
            </w:r>
          </w:p>
          <w:p w14:paraId="223B5538" w14:textId="48471EDE" w:rsidR="00162BCA" w:rsidRDefault="00162BCA" w:rsidP="00E77A12"/>
        </w:tc>
      </w:tr>
    </w:tbl>
    <w:p w14:paraId="302878D6" w14:textId="158578ED" w:rsidR="00E77A12" w:rsidRDefault="00162BCA" w:rsidP="00B34D25">
      <w:pPr>
        <w:rPr>
          <w:sz w:val="22"/>
        </w:rPr>
      </w:pPr>
      <w:proofErr w:type="spellStart"/>
      <w:r>
        <w:rPr>
          <w:sz w:val="22"/>
        </w:rPr>
        <w:t>Slkdfjksljfsjfjgoiwejggdf</w:t>
      </w:r>
      <w:proofErr w:type="spellEnd"/>
    </w:p>
    <w:p w14:paraId="348E3262" w14:textId="2F55D965" w:rsidR="00162BCA" w:rsidRDefault="00162BCA" w:rsidP="00B34D25">
      <w:pPr>
        <w:rPr>
          <w:sz w:val="22"/>
        </w:rPr>
      </w:pPr>
      <w:proofErr w:type="spellStart"/>
      <w:r>
        <w:rPr>
          <w:sz w:val="22"/>
        </w:rPr>
        <w:t>Gdfgdg</w:t>
      </w:r>
      <w:proofErr w:type="spellEnd"/>
    </w:p>
    <w:p w14:paraId="03AA1FD4" w14:textId="6AB9425C" w:rsidR="00162BCA" w:rsidRDefault="00162BCA" w:rsidP="00B34D25">
      <w:pPr>
        <w:rPr>
          <w:sz w:val="22"/>
        </w:rPr>
      </w:pPr>
      <w:r>
        <w:rPr>
          <w:sz w:val="22"/>
        </w:rPr>
        <w:t>D</w:t>
      </w:r>
    </w:p>
    <w:p w14:paraId="4B4967C5" w14:textId="77777777" w:rsidR="00162BCA" w:rsidRPr="00162BCA" w:rsidRDefault="00162BCA" w:rsidP="00162BCA">
      <w:pPr>
        <w:pStyle w:val="SkillsandContactList"/>
        <w:numPr>
          <w:ilvl w:val="0"/>
          <w:numId w:val="0"/>
        </w:numPr>
        <w:ind w:left="270"/>
      </w:pPr>
      <w:r w:rsidRPr="00162BCA">
        <w:rPr>
          <w:b/>
          <w:bCs/>
        </w:rPr>
        <w:t>Double-Click Anywhere</w:t>
      </w:r>
      <w:r w:rsidRPr="00162BCA">
        <w:t>: You can double-click on any blank area of a page to immediately place your cursor and start typing there.</w:t>
      </w:r>
    </w:p>
    <w:p w14:paraId="5A1EDFE9" w14:textId="77777777" w:rsidR="00162BCA" w:rsidRPr="00162BCA" w:rsidRDefault="00162BCA" w:rsidP="00162BCA">
      <w:pPr>
        <w:pStyle w:val="SkillsandContactList"/>
        <w:numPr>
          <w:ilvl w:val="0"/>
          <w:numId w:val="0"/>
        </w:numPr>
        <w:ind w:left="270"/>
      </w:pPr>
      <w:r w:rsidRPr="00162BCA">
        <w:rPr>
          <w:b/>
          <w:bCs/>
        </w:rPr>
        <w:t>Double-Click Anywhere</w:t>
      </w:r>
      <w:r w:rsidRPr="00162BCA">
        <w:t>: You can double-click on any blank area of a page to immediately place your cursor and start typing there.</w:t>
      </w:r>
    </w:p>
    <w:p w14:paraId="6D80C456" w14:textId="77777777" w:rsidR="00162BCA" w:rsidRPr="00162BCA" w:rsidRDefault="00162BCA" w:rsidP="00162BCA">
      <w:pPr>
        <w:pStyle w:val="SkillsandContactList"/>
        <w:numPr>
          <w:ilvl w:val="0"/>
          <w:numId w:val="0"/>
        </w:numPr>
        <w:ind w:left="270"/>
      </w:pPr>
      <w:r w:rsidRPr="00162BCA">
        <w:rPr>
          <w:b/>
          <w:bCs/>
        </w:rPr>
        <w:t>Double-Click Anywhere</w:t>
      </w:r>
      <w:r w:rsidRPr="00162BCA">
        <w:t>: You can double-click on any blank area of a page to immediately place your cursor and start typing there.</w:t>
      </w:r>
    </w:p>
    <w:p w14:paraId="7FF8F726" w14:textId="77777777" w:rsidR="00162BCA" w:rsidRPr="00162BCA" w:rsidRDefault="00162BCA" w:rsidP="00162BCA">
      <w:pPr>
        <w:pStyle w:val="SkillsandContactList"/>
        <w:numPr>
          <w:ilvl w:val="0"/>
          <w:numId w:val="0"/>
        </w:numPr>
        <w:ind w:left="270"/>
      </w:pPr>
      <w:r w:rsidRPr="00162BCA">
        <w:rPr>
          <w:b/>
          <w:bCs/>
        </w:rPr>
        <w:t>Double-Click Anywhere</w:t>
      </w:r>
      <w:r w:rsidRPr="00162BCA">
        <w:t>: You can double-click on any blank area of a page to immediately place your cursor and start typing there.</w:t>
      </w:r>
    </w:p>
    <w:p w14:paraId="081AF666" w14:textId="3D88FC72" w:rsidR="00162BCA" w:rsidRPr="00E77A12" w:rsidRDefault="00162BCA" w:rsidP="00162BCA">
      <w:pPr>
        <w:rPr>
          <w:sz w:val="22"/>
        </w:rPr>
      </w:pPr>
    </w:p>
    <w:sectPr w:rsidR="00162BCA" w:rsidRPr="00E77A12" w:rsidSect="00340C67">
      <w:pgSz w:w="12240" w:h="15840"/>
      <w:pgMar w:top="1152" w:right="1080" w:bottom="630" w:left="108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B4898" w14:textId="77777777" w:rsidR="00D7248A" w:rsidRDefault="00D7248A" w:rsidP="00927723">
      <w:pPr>
        <w:spacing w:line="240" w:lineRule="auto"/>
      </w:pPr>
      <w:r>
        <w:separator/>
      </w:r>
    </w:p>
    <w:p w14:paraId="3FEC9210" w14:textId="77777777" w:rsidR="00D7248A" w:rsidRDefault="00D7248A"/>
  </w:endnote>
  <w:endnote w:type="continuationSeparator" w:id="0">
    <w:p w14:paraId="767BE0E7" w14:textId="77777777" w:rsidR="00D7248A" w:rsidRDefault="00D7248A" w:rsidP="00927723">
      <w:pPr>
        <w:spacing w:line="240" w:lineRule="auto"/>
      </w:pPr>
      <w:r>
        <w:continuationSeparator/>
      </w:r>
    </w:p>
    <w:p w14:paraId="096FEC24" w14:textId="77777777" w:rsidR="00D7248A" w:rsidRDefault="00D7248A"/>
  </w:endnote>
  <w:endnote w:type="continuationNotice" w:id="1">
    <w:p w14:paraId="3F809053" w14:textId="77777777" w:rsidR="00D7248A" w:rsidRDefault="00D7248A">
      <w:pPr>
        <w:spacing w:line="240" w:lineRule="auto"/>
      </w:pPr>
    </w:p>
    <w:p w14:paraId="422DA36F" w14:textId="77777777" w:rsidR="00D7248A" w:rsidRDefault="00D724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687B1" w14:textId="77777777" w:rsidR="00D7248A" w:rsidRDefault="00D7248A" w:rsidP="00927723">
      <w:pPr>
        <w:spacing w:line="240" w:lineRule="auto"/>
      </w:pPr>
      <w:r>
        <w:separator/>
      </w:r>
    </w:p>
    <w:p w14:paraId="24808B70" w14:textId="77777777" w:rsidR="00D7248A" w:rsidRDefault="00D7248A"/>
  </w:footnote>
  <w:footnote w:type="continuationSeparator" w:id="0">
    <w:p w14:paraId="1A3046C2" w14:textId="77777777" w:rsidR="00D7248A" w:rsidRDefault="00D7248A" w:rsidP="00927723">
      <w:pPr>
        <w:spacing w:line="240" w:lineRule="auto"/>
      </w:pPr>
      <w:r>
        <w:continuationSeparator/>
      </w:r>
    </w:p>
    <w:p w14:paraId="49174EA0" w14:textId="77777777" w:rsidR="00D7248A" w:rsidRDefault="00D7248A"/>
  </w:footnote>
  <w:footnote w:type="continuationNotice" w:id="1">
    <w:p w14:paraId="3B5EBC87" w14:textId="77777777" w:rsidR="00D7248A" w:rsidRDefault="00D7248A">
      <w:pPr>
        <w:spacing w:line="240" w:lineRule="auto"/>
      </w:pPr>
    </w:p>
    <w:p w14:paraId="3C73678D" w14:textId="77777777" w:rsidR="00D7248A" w:rsidRDefault="00D724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04BA9"/>
    <w:multiLevelType w:val="hybridMultilevel"/>
    <w:tmpl w:val="C4C2F1AA"/>
    <w:lvl w:ilvl="0" w:tplc="CA60747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4ED9126E"/>
    <w:multiLevelType w:val="hybridMultilevel"/>
    <w:tmpl w:val="FE28DE94"/>
    <w:lvl w:ilvl="0" w:tplc="7DF253B6">
      <w:start w:val="1"/>
      <w:numFmt w:val="bullet"/>
      <w:pStyle w:val="SkillsandContactList"/>
      <w:lvlText w:val=""/>
      <w:lvlJc w:val="left"/>
      <w:pPr>
        <w:ind w:left="79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E2757"/>
    <w:multiLevelType w:val="multilevel"/>
    <w:tmpl w:val="B7CE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284421">
    <w:abstractNumId w:val="2"/>
  </w:num>
  <w:num w:numId="2" w16cid:durableId="1324237801">
    <w:abstractNumId w:val="1"/>
  </w:num>
  <w:num w:numId="3" w16cid:durableId="782575198">
    <w:abstractNumId w:val="0"/>
  </w:num>
  <w:num w:numId="4" w16cid:durableId="1625308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3C"/>
    <w:rsid w:val="000073C4"/>
    <w:rsid w:val="00011FB1"/>
    <w:rsid w:val="000228D1"/>
    <w:rsid w:val="00024D4D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83A91"/>
    <w:rsid w:val="00084826"/>
    <w:rsid w:val="000A0795"/>
    <w:rsid w:val="000A73F0"/>
    <w:rsid w:val="000B655B"/>
    <w:rsid w:val="000D7192"/>
    <w:rsid w:val="000D7F06"/>
    <w:rsid w:val="000E0D80"/>
    <w:rsid w:val="000E1169"/>
    <w:rsid w:val="00111739"/>
    <w:rsid w:val="001243A5"/>
    <w:rsid w:val="0012629F"/>
    <w:rsid w:val="00131554"/>
    <w:rsid w:val="00156CEC"/>
    <w:rsid w:val="0016131A"/>
    <w:rsid w:val="0016213C"/>
    <w:rsid w:val="00162BCA"/>
    <w:rsid w:val="00162E1E"/>
    <w:rsid w:val="00175AD9"/>
    <w:rsid w:val="00176E72"/>
    <w:rsid w:val="00177BCD"/>
    <w:rsid w:val="00181FEE"/>
    <w:rsid w:val="001830D4"/>
    <w:rsid w:val="00184C82"/>
    <w:rsid w:val="001A666A"/>
    <w:rsid w:val="001B6750"/>
    <w:rsid w:val="001D0FFB"/>
    <w:rsid w:val="001D53C4"/>
    <w:rsid w:val="001D6113"/>
    <w:rsid w:val="001D6391"/>
    <w:rsid w:val="001E0D62"/>
    <w:rsid w:val="001E190C"/>
    <w:rsid w:val="001E6CF6"/>
    <w:rsid w:val="001F01B8"/>
    <w:rsid w:val="001F61E8"/>
    <w:rsid w:val="001F7757"/>
    <w:rsid w:val="001F7942"/>
    <w:rsid w:val="00206323"/>
    <w:rsid w:val="002100A3"/>
    <w:rsid w:val="0021234A"/>
    <w:rsid w:val="00232A10"/>
    <w:rsid w:val="00243FB7"/>
    <w:rsid w:val="0024687B"/>
    <w:rsid w:val="002541CC"/>
    <w:rsid w:val="00265AE5"/>
    <w:rsid w:val="00266526"/>
    <w:rsid w:val="00270F6E"/>
    <w:rsid w:val="00275255"/>
    <w:rsid w:val="00282140"/>
    <w:rsid w:val="0028675B"/>
    <w:rsid w:val="00287F30"/>
    <w:rsid w:val="00293B83"/>
    <w:rsid w:val="002A4DF5"/>
    <w:rsid w:val="002B07F9"/>
    <w:rsid w:val="002D2F97"/>
    <w:rsid w:val="002E146C"/>
    <w:rsid w:val="002F301D"/>
    <w:rsid w:val="00304F43"/>
    <w:rsid w:val="00311354"/>
    <w:rsid w:val="00321182"/>
    <w:rsid w:val="00322008"/>
    <w:rsid w:val="00324641"/>
    <w:rsid w:val="003312E6"/>
    <w:rsid w:val="00340C67"/>
    <w:rsid w:val="00345F2B"/>
    <w:rsid w:val="00346D44"/>
    <w:rsid w:val="00350BF0"/>
    <w:rsid w:val="0035316D"/>
    <w:rsid w:val="00362862"/>
    <w:rsid w:val="003637FE"/>
    <w:rsid w:val="00367CBF"/>
    <w:rsid w:val="003731F3"/>
    <w:rsid w:val="00377DDA"/>
    <w:rsid w:val="00383F0E"/>
    <w:rsid w:val="003953FE"/>
    <w:rsid w:val="00395F7E"/>
    <w:rsid w:val="003A0634"/>
    <w:rsid w:val="003A3091"/>
    <w:rsid w:val="003A43A2"/>
    <w:rsid w:val="003B03A4"/>
    <w:rsid w:val="003B1A3E"/>
    <w:rsid w:val="003B3063"/>
    <w:rsid w:val="003B4B33"/>
    <w:rsid w:val="003C269E"/>
    <w:rsid w:val="003F086E"/>
    <w:rsid w:val="003F1017"/>
    <w:rsid w:val="004402A1"/>
    <w:rsid w:val="00441DC6"/>
    <w:rsid w:val="00442EE2"/>
    <w:rsid w:val="0046477D"/>
    <w:rsid w:val="00464832"/>
    <w:rsid w:val="00473798"/>
    <w:rsid w:val="004765DC"/>
    <w:rsid w:val="00477093"/>
    <w:rsid w:val="00484469"/>
    <w:rsid w:val="004848E1"/>
    <w:rsid w:val="00490ACD"/>
    <w:rsid w:val="00496E30"/>
    <w:rsid w:val="004A3402"/>
    <w:rsid w:val="004B1DFA"/>
    <w:rsid w:val="004B7089"/>
    <w:rsid w:val="004C1684"/>
    <w:rsid w:val="004C773D"/>
    <w:rsid w:val="004D10B6"/>
    <w:rsid w:val="004E0DED"/>
    <w:rsid w:val="004E3516"/>
    <w:rsid w:val="004E438F"/>
    <w:rsid w:val="004E7484"/>
    <w:rsid w:val="005012FF"/>
    <w:rsid w:val="00504CDD"/>
    <w:rsid w:val="005078C5"/>
    <w:rsid w:val="00513C96"/>
    <w:rsid w:val="00520BA5"/>
    <w:rsid w:val="005241CB"/>
    <w:rsid w:val="005309FE"/>
    <w:rsid w:val="00531681"/>
    <w:rsid w:val="005370D2"/>
    <w:rsid w:val="00544CC1"/>
    <w:rsid w:val="005628E7"/>
    <w:rsid w:val="00571E14"/>
    <w:rsid w:val="0058037D"/>
    <w:rsid w:val="005A556D"/>
    <w:rsid w:val="005C2A15"/>
    <w:rsid w:val="005C5955"/>
    <w:rsid w:val="005D74FE"/>
    <w:rsid w:val="005E7747"/>
    <w:rsid w:val="005F14ED"/>
    <w:rsid w:val="005F7CD1"/>
    <w:rsid w:val="00602312"/>
    <w:rsid w:val="00605302"/>
    <w:rsid w:val="006060E2"/>
    <w:rsid w:val="00617AB9"/>
    <w:rsid w:val="006355BC"/>
    <w:rsid w:val="00637909"/>
    <w:rsid w:val="00643B2F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A7DFA"/>
    <w:rsid w:val="006B0509"/>
    <w:rsid w:val="006B7577"/>
    <w:rsid w:val="006C090D"/>
    <w:rsid w:val="006C2B30"/>
    <w:rsid w:val="006C4C07"/>
    <w:rsid w:val="006D5F6C"/>
    <w:rsid w:val="006E27B7"/>
    <w:rsid w:val="006F2F5F"/>
    <w:rsid w:val="006F32ED"/>
    <w:rsid w:val="006F5D27"/>
    <w:rsid w:val="00703538"/>
    <w:rsid w:val="00706BEE"/>
    <w:rsid w:val="00710053"/>
    <w:rsid w:val="00713EB6"/>
    <w:rsid w:val="00721530"/>
    <w:rsid w:val="00722ACC"/>
    <w:rsid w:val="00730974"/>
    <w:rsid w:val="00733E95"/>
    <w:rsid w:val="0073490F"/>
    <w:rsid w:val="00735A91"/>
    <w:rsid w:val="00736706"/>
    <w:rsid w:val="00736CE3"/>
    <w:rsid w:val="00745DF7"/>
    <w:rsid w:val="00751DFF"/>
    <w:rsid w:val="007532BF"/>
    <w:rsid w:val="00753443"/>
    <w:rsid w:val="007559D2"/>
    <w:rsid w:val="00771D52"/>
    <w:rsid w:val="0077299A"/>
    <w:rsid w:val="00776B96"/>
    <w:rsid w:val="00781466"/>
    <w:rsid w:val="007817E0"/>
    <w:rsid w:val="007824AD"/>
    <w:rsid w:val="007829D3"/>
    <w:rsid w:val="0079316C"/>
    <w:rsid w:val="007A1DA2"/>
    <w:rsid w:val="007B28DC"/>
    <w:rsid w:val="007F674D"/>
    <w:rsid w:val="00804C8B"/>
    <w:rsid w:val="00807974"/>
    <w:rsid w:val="008267CF"/>
    <w:rsid w:val="00827BE4"/>
    <w:rsid w:val="00831E2A"/>
    <w:rsid w:val="00832E7F"/>
    <w:rsid w:val="00834B7D"/>
    <w:rsid w:val="00847C3F"/>
    <w:rsid w:val="00852D7C"/>
    <w:rsid w:val="00862A2C"/>
    <w:rsid w:val="008639EA"/>
    <w:rsid w:val="008739EF"/>
    <w:rsid w:val="00875602"/>
    <w:rsid w:val="0088158A"/>
    <w:rsid w:val="00881982"/>
    <w:rsid w:val="0089376B"/>
    <w:rsid w:val="00894F57"/>
    <w:rsid w:val="00895832"/>
    <w:rsid w:val="008A3A9D"/>
    <w:rsid w:val="008A6565"/>
    <w:rsid w:val="008A6D3A"/>
    <w:rsid w:val="008B3F37"/>
    <w:rsid w:val="008C2D69"/>
    <w:rsid w:val="008D089D"/>
    <w:rsid w:val="008D4537"/>
    <w:rsid w:val="008F6510"/>
    <w:rsid w:val="009028E5"/>
    <w:rsid w:val="00905A70"/>
    <w:rsid w:val="009123A9"/>
    <w:rsid w:val="0091277D"/>
    <w:rsid w:val="0092317F"/>
    <w:rsid w:val="00924465"/>
    <w:rsid w:val="00927723"/>
    <w:rsid w:val="00927786"/>
    <w:rsid w:val="00935D6E"/>
    <w:rsid w:val="00955FCF"/>
    <w:rsid w:val="00962820"/>
    <w:rsid w:val="00970400"/>
    <w:rsid w:val="00980027"/>
    <w:rsid w:val="00980BEE"/>
    <w:rsid w:val="00995103"/>
    <w:rsid w:val="00996D6C"/>
    <w:rsid w:val="009B7358"/>
    <w:rsid w:val="009C0A26"/>
    <w:rsid w:val="009E1F78"/>
    <w:rsid w:val="009E4CD3"/>
    <w:rsid w:val="00A004CE"/>
    <w:rsid w:val="00A02CAF"/>
    <w:rsid w:val="00A03F7E"/>
    <w:rsid w:val="00A06C1C"/>
    <w:rsid w:val="00A10B84"/>
    <w:rsid w:val="00A12A88"/>
    <w:rsid w:val="00A14EC5"/>
    <w:rsid w:val="00A2097A"/>
    <w:rsid w:val="00A2278D"/>
    <w:rsid w:val="00A3386B"/>
    <w:rsid w:val="00A34361"/>
    <w:rsid w:val="00A36A20"/>
    <w:rsid w:val="00A530D4"/>
    <w:rsid w:val="00A63132"/>
    <w:rsid w:val="00A651BC"/>
    <w:rsid w:val="00A666BC"/>
    <w:rsid w:val="00A82B55"/>
    <w:rsid w:val="00A86765"/>
    <w:rsid w:val="00A9049D"/>
    <w:rsid w:val="00A90EFC"/>
    <w:rsid w:val="00A911AC"/>
    <w:rsid w:val="00AA5B78"/>
    <w:rsid w:val="00AB128A"/>
    <w:rsid w:val="00AB7004"/>
    <w:rsid w:val="00AC0E48"/>
    <w:rsid w:val="00AE401C"/>
    <w:rsid w:val="00AE6BF9"/>
    <w:rsid w:val="00AF04A5"/>
    <w:rsid w:val="00AF0AA8"/>
    <w:rsid w:val="00AF68C7"/>
    <w:rsid w:val="00AF7D88"/>
    <w:rsid w:val="00B05059"/>
    <w:rsid w:val="00B06F01"/>
    <w:rsid w:val="00B170F6"/>
    <w:rsid w:val="00B211FB"/>
    <w:rsid w:val="00B30166"/>
    <w:rsid w:val="00B34D25"/>
    <w:rsid w:val="00B436EF"/>
    <w:rsid w:val="00B43CBB"/>
    <w:rsid w:val="00B47AA4"/>
    <w:rsid w:val="00B50C46"/>
    <w:rsid w:val="00B52BA9"/>
    <w:rsid w:val="00B61F57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469D"/>
    <w:rsid w:val="00BB3D9D"/>
    <w:rsid w:val="00BC016A"/>
    <w:rsid w:val="00BC03DB"/>
    <w:rsid w:val="00BE6407"/>
    <w:rsid w:val="00BE6E96"/>
    <w:rsid w:val="00BE71C0"/>
    <w:rsid w:val="00BF36BF"/>
    <w:rsid w:val="00BF39EB"/>
    <w:rsid w:val="00C24FC1"/>
    <w:rsid w:val="00C45D03"/>
    <w:rsid w:val="00C4611B"/>
    <w:rsid w:val="00C537B8"/>
    <w:rsid w:val="00C53DCF"/>
    <w:rsid w:val="00C759D7"/>
    <w:rsid w:val="00C77943"/>
    <w:rsid w:val="00C8203C"/>
    <w:rsid w:val="00C86028"/>
    <w:rsid w:val="00C86504"/>
    <w:rsid w:val="00C86675"/>
    <w:rsid w:val="00C944CD"/>
    <w:rsid w:val="00C9665F"/>
    <w:rsid w:val="00CB5C6F"/>
    <w:rsid w:val="00CC2A2B"/>
    <w:rsid w:val="00CC574B"/>
    <w:rsid w:val="00CD0ED1"/>
    <w:rsid w:val="00CE7F99"/>
    <w:rsid w:val="00CF63A0"/>
    <w:rsid w:val="00D034BB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627B9"/>
    <w:rsid w:val="00D7248A"/>
    <w:rsid w:val="00D72806"/>
    <w:rsid w:val="00D77AA0"/>
    <w:rsid w:val="00D77E91"/>
    <w:rsid w:val="00D87666"/>
    <w:rsid w:val="00D92A94"/>
    <w:rsid w:val="00D93917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11E36"/>
    <w:rsid w:val="00E14407"/>
    <w:rsid w:val="00E47B04"/>
    <w:rsid w:val="00E52126"/>
    <w:rsid w:val="00E6305E"/>
    <w:rsid w:val="00E63179"/>
    <w:rsid w:val="00E77A12"/>
    <w:rsid w:val="00E859B8"/>
    <w:rsid w:val="00E905DF"/>
    <w:rsid w:val="00E97B71"/>
    <w:rsid w:val="00EA484C"/>
    <w:rsid w:val="00EA60B5"/>
    <w:rsid w:val="00EB2C5F"/>
    <w:rsid w:val="00EC3ACF"/>
    <w:rsid w:val="00EC4AC4"/>
    <w:rsid w:val="00ED428F"/>
    <w:rsid w:val="00ED572D"/>
    <w:rsid w:val="00EE43D2"/>
    <w:rsid w:val="00EF042B"/>
    <w:rsid w:val="00EF5348"/>
    <w:rsid w:val="00EF57F8"/>
    <w:rsid w:val="00EF6E15"/>
    <w:rsid w:val="00EF751F"/>
    <w:rsid w:val="00F132C7"/>
    <w:rsid w:val="00F16DDF"/>
    <w:rsid w:val="00F211A5"/>
    <w:rsid w:val="00F21404"/>
    <w:rsid w:val="00F25EBF"/>
    <w:rsid w:val="00F2621B"/>
    <w:rsid w:val="00F269E7"/>
    <w:rsid w:val="00F368A9"/>
    <w:rsid w:val="00F41103"/>
    <w:rsid w:val="00F47DF5"/>
    <w:rsid w:val="00F5029B"/>
    <w:rsid w:val="00F50FA5"/>
    <w:rsid w:val="00F657E5"/>
    <w:rsid w:val="00F8023D"/>
    <w:rsid w:val="00F82811"/>
    <w:rsid w:val="00F86091"/>
    <w:rsid w:val="00F963EC"/>
    <w:rsid w:val="00FA629A"/>
    <w:rsid w:val="00FB458D"/>
    <w:rsid w:val="00FB6513"/>
    <w:rsid w:val="00FC2997"/>
    <w:rsid w:val="00FC56E0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269E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BCA"/>
  </w:style>
  <w:style w:type="paragraph" w:styleId="Heading1">
    <w:name w:val="heading 1"/>
    <w:basedOn w:val="Normal"/>
    <w:next w:val="Normal"/>
    <w:link w:val="Heading1Char"/>
    <w:uiPriority w:val="9"/>
    <w:qFormat/>
    <w:rsid w:val="00162BC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BC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BC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BC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CA"/>
    <w:pPr>
      <w:spacing w:after="0"/>
      <w:jc w:val="left"/>
      <w:outlineLvl w:val="4"/>
    </w:pPr>
    <w:rPr>
      <w:smallCaps/>
      <w:color w:val="4B385B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CA"/>
    <w:pPr>
      <w:spacing w:after="0"/>
      <w:jc w:val="left"/>
      <w:outlineLvl w:val="5"/>
    </w:pPr>
    <w:rPr>
      <w:smallCaps/>
      <w:color w:val="654C7A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CA"/>
    <w:pPr>
      <w:spacing w:after="0"/>
      <w:jc w:val="left"/>
      <w:outlineLvl w:val="6"/>
    </w:pPr>
    <w:rPr>
      <w:b/>
      <w:bCs/>
      <w:smallCaps/>
      <w:color w:val="654C7A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CA"/>
    <w:pPr>
      <w:spacing w:after="0"/>
      <w:jc w:val="left"/>
      <w:outlineLvl w:val="7"/>
    </w:pPr>
    <w:rPr>
      <w:b/>
      <w:bCs/>
      <w:i/>
      <w:iCs/>
      <w:smallCaps/>
      <w:color w:val="4B385B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CA"/>
    <w:pPr>
      <w:spacing w:after="0"/>
      <w:jc w:val="left"/>
      <w:outlineLvl w:val="8"/>
    </w:pPr>
    <w:rPr>
      <w:b/>
      <w:bCs/>
      <w:i/>
      <w:iCs/>
      <w:smallCaps/>
      <w:color w:val="32263D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BC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2BC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2BCA"/>
    <w:rPr>
      <w:smallCaps/>
      <w:spacing w:val="5"/>
      <w:sz w:val="24"/>
      <w:szCs w:val="24"/>
    </w:rPr>
  </w:style>
  <w:style w:type="paragraph" w:styleId="NoSpacing">
    <w:name w:val="No Spacing"/>
    <w:uiPriority w:val="1"/>
    <w:qFormat/>
    <w:rsid w:val="00162BCA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semiHidden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848E1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48E1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C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162BCA"/>
    <w:rPr>
      <w:rFonts w:asciiTheme="majorHAnsi" w:eastAsiaTheme="majorEastAsia" w:hAnsiTheme="majorHAnsi" w:cstheme="majorBidi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7E91"/>
    <w:pPr>
      <w:ind w:left="720"/>
      <w:contextualSpacing/>
    </w:pPr>
  </w:style>
  <w:style w:type="paragraph" w:customStyle="1" w:styleId="SkillsandContactList">
    <w:name w:val="Skills and Contact List"/>
    <w:basedOn w:val="Normal"/>
    <w:link w:val="SkillsandContactListChar"/>
    <w:rsid w:val="00E63179"/>
    <w:pPr>
      <w:numPr>
        <w:numId w:val="2"/>
      </w:numPr>
      <w:spacing w:after="120"/>
      <w:ind w:left="270" w:hanging="270"/>
    </w:pPr>
  </w:style>
  <w:style w:type="character" w:customStyle="1" w:styleId="SkillsandContactListChar">
    <w:name w:val="Skills and Contact List Char"/>
    <w:basedOn w:val="DefaultParagraphFont"/>
    <w:link w:val="SkillsandContactList"/>
    <w:rsid w:val="00E63179"/>
    <w:rPr>
      <w:color w:val="595959" w:themeColor="text1" w:themeTint="A6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62BCA"/>
    <w:pPr>
      <w:pBdr>
        <w:top w:val="single" w:sz="8" w:space="1" w:color="654C7A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62BCA"/>
    <w:rPr>
      <w:smallCaps/>
      <w:color w:val="262626" w:themeColor="text1" w:themeTint="D9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BC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CA"/>
    <w:rPr>
      <w:smallCaps/>
      <w:color w:val="4B385B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CA"/>
    <w:rPr>
      <w:smallCaps/>
      <w:color w:val="654C7A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CA"/>
    <w:rPr>
      <w:b/>
      <w:bCs/>
      <w:smallCaps/>
      <w:color w:val="654C7A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CA"/>
    <w:rPr>
      <w:b/>
      <w:bCs/>
      <w:i/>
      <w:iCs/>
      <w:smallCaps/>
      <w:color w:val="4B385B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CA"/>
    <w:rPr>
      <w:b/>
      <w:bCs/>
      <w:i/>
      <w:iCs/>
      <w:smallCaps/>
      <w:color w:val="32263D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2BCA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162BCA"/>
    <w:rPr>
      <w:b/>
      <w:bCs/>
      <w:color w:val="654C7A" w:themeColor="accent6"/>
    </w:rPr>
  </w:style>
  <w:style w:type="character" w:styleId="Emphasis">
    <w:name w:val="Emphasis"/>
    <w:uiPriority w:val="20"/>
    <w:qFormat/>
    <w:rsid w:val="00162BCA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162BC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62BC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CA"/>
    <w:pPr>
      <w:pBdr>
        <w:top w:val="single" w:sz="8" w:space="1" w:color="654C7A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CA"/>
    <w:rPr>
      <w:b/>
      <w:bCs/>
      <w:i/>
      <w:iCs/>
    </w:rPr>
  </w:style>
  <w:style w:type="character" w:styleId="SubtleEmphasis">
    <w:name w:val="Subtle Emphasis"/>
    <w:uiPriority w:val="19"/>
    <w:qFormat/>
    <w:rsid w:val="00162BCA"/>
    <w:rPr>
      <w:i/>
      <w:iCs/>
    </w:rPr>
  </w:style>
  <w:style w:type="character" w:styleId="IntenseEmphasis">
    <w:name w:val="Intense Emphasis"/>
    <w:uiPriority w:val="21"/>
    <w:qFormat/>
    <w:rsid w:val="00162BCA"/>
    <w:rPr>
      <w:b/>
      <w:bCs/>
      <w:i/>
      <w:iCs/>
      <w:color w:val="654C7A" w:themeColor="accent6"/>
      <w:spacing w:val="10"/>
    </w:rPr>
  </w:style>
  <w:style w:type="character" w:styleId="SubtleReference">
    <w:name w:val="Subtle Reference"/>
    <w:uiPriority w:val="31"/>
    <w:qFormat/>
    <w:rsid w:val="00162BCA"/>
    <w:rPr>
      <w:b/>
      <w:bCs/>
    </w:rPr>
  </w:style>
  <w:style w:type="character" w:styleId="IntenseReference">
    <w:name w:val="Intense Reference"/>
    <w:uiPriority w:val="32"/>
    <w:qFormat/>
    <w:rsid w:val="00162BC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162BC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2BC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tra\AppData\Local\Microsoft\Office\16.0\DTS\en-US%7b6A99FC47-802B-4660-BA1F-6EB353441397%7d\%7bBC4FA845-376E-4CC0-B685-1FBBE89A9D97%7dTF513e8e49-7d86-407f-ae5e-898e006202d26e178bbd_win32-ede5c5f5a8d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F77B87CE4AD41C18BEAE6623C7E6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5DFCE-8153-43CE-9500-C7FFAD17CE3D}"/>
      </w:docPartPr>
      <w:docPartBody>
        <w:p w:rsidR="006622AD" w:rsidRDefault="00000000">
          <w:pPr>
            <w:pStyle w:val="7F77B87CE4AD41C18BEAE6623C7E64C3"/>
          </w:pPr>
          <w:r w:rsidRPr="00376913">
            <w:t>Takanori Ito</w:t>
          </w:r>
        </w:p>
      </w:docPartBody>
    </w:docPart>
    <w:docPart>
      <w:docPartPr>
        <w:name w:val="409D70668A1F479DAAEB8951C9A74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8F412-44F1-4639-A471-FA772A980C9F}"/>
      </w:docPartPr>
      <w:docPartBody>
        <w:p w:rsidR="006622AD" w:rsidRDefault="00000000">
          <w:pPr>
            <w:pStyle w:val="409D70668A1F479DAAEB8951C9A7471F"/>
          </w:pPr>
          <w:r>
            <w:t>Senior Sales Engineer</w:t>
          </w:r>
        </w:p>
      </w:docPartBody>
    </w:docPart>
    <w:docPart>
      <w:docPartPr>
        <w:name w:val="C92B877180E54F5DBD00420A4E919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90FE2-6E4F-45FC-9259-1A45A3EE5F03}"/>
      </w:docPartPr>
      <w:docPartBody>
        <w:p w:rsidR="006622AD" w:rsidRDefault="00000000">
          <w:pPr>
            <w:pStyle w:val="C92B877180E54F5DBD00420A4E91947E"/>
          </w:pPr>
          <w:r>
            <w:t>Objective</w:t>
          </w:r>
        </w:p>
      </w:docPartBody>
    </w:docPart>
    <w:docPart>
      <w:docPartPr>
        <w:name w:val="3A7451C297DF4F1898826C10FC500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6E76E-CC21-41BB-8B24-6AC9D89BDACE}"/>
      </w:docPartPr>
      <w:docPartBody>
        <w:p w:rsidR="006622AD" w:rsidRDefault="00000000">
          <w:pPr>
            <w:pStyle w:val="3A7451C297DF4F1898826C10FC500764"/>
          </w:pPr>
          <w:r w:rsidRPr="00565B06">
            <w:t>To replace this text with you</w:t>
          </w:r>
          <w:r>
            <w:t>r</w:t>
          </w:r>
          <w:r w:rsidRPr="00565B06">
            <w:t xml:space="preserve"> own, just click it and start typing. Briefly state your career objective, or summarize what makes you stand out. Use language from the job description as keywords.</w:t>
          </w:r>
        </w:p>
      </w:docPartBody>
    </w:docPart>
    <w:docPart>
      <w:docPartPr>
        <w:name w:val="C4C2B875C477476A99F8CA12D345E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FDEAA-91DC-4040-95FF-61B6EF5654B7}"/>
      </w:docPartPr>
      <w:docPartBody>
        <w:p w:rsidR="006622AD" w:rsidRDefault="00000000">
          <w:pPr>
            <w:pStyle w:val="C4C2B875C477476A99F8CA12D345E45F"/>
          </w:pPr>
          <w:r>
            <w:t>Experience</w:t>
          </w:r>
        </w:p>
      </w:docPartBody>
    </w:docPart>
    <w:docPart>
      <w:docPartPr>
        <w:name w:val="1E3B8D8D5F1F451D874AF4B30DCE7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F36F9-8968-4A5B-9172-2A01793EEB5A}"/>
      </w:docPartPr>
      <w:docPartBody>
        <w:p w:rsidR="006622AD" w:rsidRDefault="00000000">
          <w:pPr>
            <w:pStyle w:val="1E3B8D8D5F1F451D874AF4B30DCE764D"/>
          </w:pPr>
          <w:r w:rsidRPr="001D6651">
            <w:t xml:space="preserve">Senior sales engineer </w:t>
          </w:r>
          <w:r w:rsidRPr="00F963EC">
            <w:t>/</w:t>
          </w:r>
          <w:r w:rsidRPr="001D6651">
            <w:t xml:space="preserve"> Relecloud</w:t>
          </w:r>
        </w:p>
      </w:docPartBody>
    </w:docPart>
    <w:docPart>
      <w:docPartPr>
        <w:name w:val="D4272C0A254E4BF19A8BA23505C1D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0B425-2842-47A2-8AA9-4D6847F87341}"/>
      </w:docPartPr>
      <w:docPartBody>
        <w:p w:rsidR="006622AD" w:rsidRDefault="00000000">
          <w:pPr>
            <w:pStyle w:val="D4272C0A254E4BF19A8BA23505C1D784"/>
          </w:pPr>
          <w:r w:rsidRPr="00F963EC">
            <w:t>20xx-20xx</w:t>
          </w:r>
        </w:p>
      </w:docPartBody>
    </w:docPart>
    <w:docPart>
      <w:docPartPr>
        <w:name w:val="CB5F1383E9114EF3AE7EF0F56CB60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DED3C-90CB-4182-9875-6E835B7E56F3}"/>
      </w:docPartPr>
      <w:docPartBody>
        <w:p w:rsidR="006622AD" w:rsidRDefault="00000000">
          <w:pPr>
            <w:pStyle w:val="CB5F1383E9114EF3AE7EF0F56CB60FF2"/>
          </w:pPr>
          <w:r w:rsidRPr="00565B06">
            <w:t>Describe your responsibilities and achievements in terms of impact and results. Use examples, but keep i</w:t>
          </w:r>
          <w:r>
            <w:t>t</w:t>
          </w:r>
          <w:r w:rsidRPr="00565B06">
            <w:t xml:space="preserve"> short.</w:t>
          </w:r>
        </w:p>
      </w:docPartBody>
    </w:docPart>
    <w:docPart>
      <w:docPartPr>
        <w:name w:val="A5E3D255C15C475DA62164CB1A1EC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9D9D7-7E99-46F3-970F-5AA4DC2C8A37}"/>
      </w:docPartPr>
      <w:docPartBody>
        <w:p w:rsidR="006622AD" w:rsidRDefault="00000000">
          <w:pPr>
            <w:pStyle w:val="A5E3D255C15C475DA62164CB1A1EC9EA"/>
          </w:pPr>
          <w:r w:rsidRPr="00F963EC">
            <w:rPr>
              <w:rStyle w:val="Heading2Char"/>
              <w:b w:val="0"/>
              <w:caps w:val="0"/>
            </w:rPr>
            <w:t>sales engineer / Relecloud</w:t>
          </w:r>
        </w:p>
      </w:docPartBody>
    </w:docPart>
    <w:docPart>
      <w:docPartPr>
        <w:name w:val="140E9E27FEFF44768D1FF568D3CBA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3B042-43F1-4446-A053-1CD58025D8B2}"/>
      </w:docPartPr>
      <w:docPartBody>
        <w:p w:rsidR="006622AD" w:rsidRDefault="00000000">
          <w:pPr>
            <w:pStyle w:val="140E9E27FEFF44768D1FF568D3CBABDA"/>
          </w:pPr>
          <w:r w:rsidRPr="00F963EC">
            <w:t>20xx-20xx</w:t>
          </w:r>
        </w:p>
      </w:docPartBody>
    </w:docPart>
    <w:docPart>
      <w:docPartPr>
        <w:name w:val="92A8E2601CA044A7B7EC74FC44DB8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D77CC-D7CD-4842-A6D8-6C672820F883}"/>
      </w:docPartPr>
      <w:docPartBody>
        <w:p w:rsidR="006622AD" w:rsidRDefault="00000000">
          <w:pPr>
            <w:pStyle w:val="92A8E2601CA044A7B7EC74FC44DB8402"/>
          </w:pPr>
          <w:r w:rsidRPr="00565B06">
            <w:t>Describe your responsibilities and achievements in terms of impact and results. Use examples, but keep i</w:t>
          </w:r>
          <w:r>
            <w:t>t</w:t>
          </w:r>
          <w:r w:rsidRPr="00565B06">
            <w:t xml:space="preserve"> short.</w:t>
          </w:r>
        </w:p>
      </w:docPartBody>
    </w:docPart>
    <w:docPart>
      <w:docPartPr>
        <w:name w:val="1CF982C6215B482A853CFB59A04C9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095C6-907E-49F1-90BA-C0BFCE1571D6}"/>
      </w:docPartPr>
      <w:docPartBody>
        <w:p w:rsidR="006622AD" w:rsidRDefault="00000000">
          <w:pPr>
            <w:pStyle w:val="1CF982C6215B482A853CFB59A04C9CF0"/>
          </w:pPr>
          <w:r>
            <w:t>Skills</w:t>
          </w:r>
        </w:p>
      </w:docPartBody>
    </w:docPart>
    <w:docPart>
      <w:docPartPr>
        <w:name w:val="1FC2EDC7D868400E8A10599B22B33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F1F99-F881-444F-BF2E-2CA697CE6A79}"/>
      </w:docPartPr>
      <w:docPartBody>
        <w:p w:rsidR="006622AD" w:rsidRDefault="00000000">
          <w:pPr>
            <w:pStyle w:val="1FC2EDC7D868400E8A10599B22B33FD5"/>
          </w:pPr>
          <w:r w:rsidRPr="003F086E">
            <w:t>List one of your strengths</w:t>
          </w:r>
        </w:p>
      </w:docPartBody>
    </w:docPart>
    <w:docPart>
      <w:docPartPr>
        <w:name w:val="812360349B5C4D63A98E739C43FCD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5475D-F53F-47C9-B7A0-B73815B5A2E9}"/>
      </w:docPartPr>
      <w:docPartBody>
        <w:p w:rsidR="006622AD" w:rsidRDefault="00000000">
          <w:pPr>
            <w:pStyle w:val="812360349B5C4D63A98E739C43FCD9DF"/>
          </w:pPr>
          <w:r>
            <w:t>List one of your strengths</w:t>
          </w:r>
        </w:p>
      </w:docPartBody>
    </w:docPart>
    <w:docPart>
      <w:docPartPr>
        <w:name w:val="CCB3930A28C94FBCB3C2285EC9C4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0E6E7-79F2-49A8-80D2-2E61E2C28A5A}"/>
      </w:docPartPr>
      <w:docPartBody>
        <w:p w:rsidR="006622AD" w:rsidRDefault="00000000">
          <w:pPr>
            <w:pStyle w:val="CCB3930A28C94FBCB3C2285EC9C41C95"/>
          </w:pPr>
          <w:r>
            <w:t>List one of your strengths</w:t>
          </w:r>
        </w:p>
      </w:docPartBody>
    </w:docPart>
    <w:docPart>
      <w:docPartPr>
        <w:name w:val="094B205BCFCD421698EE7204210CB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D5426-10A0-4ACF-A6B4-DEE9B0C998C3}"/>
      </w:docPartPr>
      <w:docPartBody>
        <w:p w:rsidR="006622AD" w:rsidRDefault="00000000">
          <w:pPr>
            <w:pStyle w:val="094B205BCFCD421698EE7204210CB61F"/>
          </w:pPr>
          <w:r>
            <w:t>List one of your strengths</w:t>
          </w:r>
        </w:p>
      </w:docPartBody>
    </w:docPart>
    <w:docPart>
      <w:docPartPr>
        <w:name w:val="FB95ABC6583F460898F683645B0C6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993D1-1E37-4B8F-9AEC-A26C5A40CA06}"/>
      </w:docPartPr>
      <w:docPartBody>
        <w:p w:rsidR="006622AD" w:rsidRDefault="00000000">
          <w:pPr>
            <w:pStyle w:val="FB95ABC6583F460898F683645B0C619F"/>
          </w:pPr>
          <w:r>
            <w:t>List one of your strengths</w:t>
          </w:r>
        </w:p>
      </w:docPartBody>
    </w:docPart>
    <w:docPart>
      <w:docPartPr>
        <w:name w:val="ED0572FABCEA44E1B5CBDEBB1F098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2DE37-5BE5-4F7C-90FD-77239FF8858E}"/>
      </w:docPartPr>
      <w:docPartBody>
        <w:p w:rsidR="006622AD" w:rsidRDefault="00000000">
          <w:pPr>
            <w:pStyle w:val="ED0572FABCEA44E1B5CBDEBB1F0981F9"/>
          </w:pPr>
          <w:r>
            <w:t>Intern / Relecloud</w:t>
          </w:r>
        </w:p>
      </w:docPartBody>
    </w:docPart>
    <w:docPart>
      <w:docPartPr>
        <w:name w:val="7FF2CAA93EFC48F0AF66335876FF2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36FA3-B0AB-4CC0-A2C5-FF0CAC238909}"/>
      </w:docPartPr>
      <w:docPartBody>
        <w:p w:rsidR="006622AD" w:rsidRDefault="00000000">
          <w:pPr>
            <w:pStyle w:val="7FF2CAA93EFC48F0AF66335876FF26A9"/>
          </w:pPr>
          <w:r w:rsidRPr="00F963EC">
            <w:t>20xx-20xx</w:t>
          </w:r>
        </w:p>
      </w:docPartBody>
    </w:docPart>
    <w:docPart>
      <w:docPartPr>
        <w:name w:val="5E42961690FA47AB862542C8A1400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6B81F-EFB5-4BDD-941A-D8C1D265A4DD}"/>
      </w:docPartPr>
      <w:docPartBody>
        <w:p w:rsidR="006622AD" w:rsidRDefault="00000000">
          <w:pPr>
            <w:pStyle w:val="5E42961690FA47AB862542C8A14006FA"/>
          </w:pPr>
          <w:r w:rsidRPr="00565B06">
            <w:t>Describe your responsibilities and achievements in terms of impact and results. Use examples, but keep i</w:t>
          </w:r>
          <w:r>
            <w:t>t</w:t>
          </w:r>
          <w:r w:rsidRPr="00565B06">
            <w:t xml:space="preserve"> short.</w:t>
          </w:r>
        </w:p>
      </w:docPartBody>
    </w:docPart>
    <w:docPart>
      <w:docPartPr>
        <w:name w:val="4AA6EA9050DC4FB4BB2C70F00395E9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CC027-6A12-42B7-8688-26FF6F5BDF6F}"/>
      </w:docPartPr>
      <w:docPartBody>
        <w:p w:rsidR="006622AD" w:rsidRDefault="00000000">
          <w:pPr>
            <w:pStyle w:val="4AA6EA9050DC4FB4BB2C70F00395E9C8"/>
          </w:pPr>
          <w:r>
            <w:t>Education</w:t>
          </w:r>
        </w:p>
      </w:docPartBody>
    </w:docPart>
    <w:docPart>
      <w:docPartPr>
        <w:name w:val="55AAEB0718124B9798B1C976C0494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80F42-DD56-44EA-B2D4-125A4963DC96}"/>
      </w:docPartPr>
      <w:docPartBody>
        <w:p w:rsidR="006622AD" w:rsidRDefault="00000000">
          <w:pPr>
            <w:pStyle w:val="55AAEB0718124B9798B1C976C049460A"/>
          </w:pPr>
          <w:r w:rsidRPr="00F963EC">
            <w:rPr>
              <w:rStyle w:val="Heading2Char"/>
              <w:b w:val="0"/>
              <w:caps w:val="0"/>
            </w:rPr>
            <w:t xml:space="preserve">BS Information technology </w:t>
          </w:r>
          <w:r w:rsidRPr="00F963EC">
            <w:t>/</w:t>
          </w:r>
          <w:r w:rsidRPr="00F963EC">
            <w:rPr>
              <w:rStyle w:val="Heading2Char"/>
              <w:b w:val="0"/>
              <w:caps w:val="0"/>
            </w:rPr>
            <w:t xml:space="preserve"> Jasper university</w:t>
          </w:r>
        </w:p>
      </w:docPartBody>
    </w:docPart>
    <w:docPart>
      <w:docPartPr>
        <w:name w:val="A43D155B040C4EE48F4FB6698B7AE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3837E-6A95-462D-AC18-0ECBCD37A7F4}"/>
      </w:docPartPr>
      <w:docPartBody>
        <w:p w:rsidR="006622AD" w:rsidRDefault="00000000">
          <w:pPr>
            <w:pStyle w:val="A43D155B040C4EE48F4FB6698B7AE7C7"/>
          </w:pPr>
          <w:r w:rsidRPr="00F963EC">
            <w:rPr>
              <w:rStyle w:val="Heading3Char"/>
              <w:caps w:val="0"/>
            </w:rPr>
            <w:t>20xx-20xx</w:t>
          </w:r>
        </w:p>
      </w:docPartBody>
    </w:docPart>
    <w:docPart>
      <w:docPartPr>
        <w:name w:val="0E8722D1EC6C40B9AF44D19CD6522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FA7A1-1FF6-492B-9B0B-DDFBF07F9DC7}"/>
      </w:docPartPr>
      <w:docPartBody>
        <w:p w:rsidR="006622AD" w:rsidRDefault="00000000">
          <w:pPr>
            <w:pStyle w:val="0E8722D1EC6C40B9AF44D19CD6522383"/>
          </w:pPr>
          <w:r w:rsidRPr="00565B06">
            <w:t>It’s okay to brag about your GPA, awards, and honors. Feel free to summarize your coursework too.</w:t>
          </w:r>
        </w:p>
      </w:docPartBody>
    </w:docPart>
    <w:docPart>
      <w:docPartPr>
        <w:name w:val="4AB9017F85114CEBB55A0C7565B88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19883-969E-4C3B-B77D-BDCA129D9152}"/>
      </w:docPartPr>
      <w:docPartBody>
        <w:p w:rsidR="006622AD" w:rsidRDefault="00000000">
          <w:pPr>
            <w:pStyle w:val="4AB9017F85114CEBB55A0C7565B88DB6"/>
          </w:pPr>
          <w:r>
            <w:t>Contact</w:t>
          </w:r>
        </w:p>
      </w:docPartBody>
    </w:docPart>
    <w:docPart>
      <w:docPartPr>
        <w:name w:val="8244DF72F12B48C2AF6A0D7F58052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4585B-C15B-4276-BFD0-1753FEB86E89}"/>
      </w:docPartPr>
      <w:docPartBody>
        <w:p w:rsidR="006622AD" w:rsidRDefault="00000000">
          <w:pPr>
            <w:pStyle w:val="8244DF72F12B48C2AF6A0D7F58052FAC"/>
          </w:pPr>
          <w:r w:rsidRPr="00B34D25">
            <w:t>Albany, NY</w:t>
          </w:r>
        </w:p>
      </w:docPartBody>
    </w:docPart>
    <w:docPart>
      <w:docPartPr>
        <w:name w:val="CD1738055FC7460D8B7F77127FE1B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5B1B7-EE97-4B90-A22C-73079CEF868E}"/>
      </w:docPartPr>
      <w:docPartBody>
        <w:p w:rsidR="006622AD" w:rsidRDefault="00000000">
          <w:pPr>
            <w:pStyle w:val="CD1738055FC7460D8B7F77127FE1B2CF"/>
          </w:pPr>
          <w:r w:rsidRPr="00B34D25">
            <w:t>502</w:t>
          </w:r>
          <w:r w:rsidRPr="00B34D25">
            <w:rPr>
              <w:rFonts w:hint="cs"/>
            </w:rPr>
            <w:t>-</w:t>
          </w:r>
          <w:r w:rsidRPr="00B34D25">
            <w:t>555</w:t>
          </w:r>
          <w:r w:rsidRPr="00B34D25">
            <w:rPr>
              <w:rFonts w:hint="cs"/>
            </w:rPr>
            <w:t>-</w:t>
          </w:r>
          <w:r w:rsidRPr="00B34D25">
            <w:t>0110</w:t>
          </w:r>
        </w:p>
      </w:docPartBody>
    </w:docPart>
    <w:docPart>
      <w:docPartPr>
        <w:name w:val="C050AB65CF4F4A03827F162CC7353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42FD9-9462-416B-A9C1-ACAE50CBEFA5}"/>
      </w:docPartPr>
      <w:docPartBody>
        <w:p w:rsidR="006622AD" w:rsidRDefault="00000000">
          <w:pPr>
            <w:pStyle w:val="C050AB65CF4F4A03827F162CC735320A"/>
          </w:pPr>
          <w:r w:rsidRPr="00B34D25">
            <w:t>takanori@example.com</w:t>
          </w:r>
        </w:p>
      </w:docPartBody>
    </w:docPart>
    <w:docPart>
      <w:docPartPr>
        <w:name w:val="4FF6A3F0D6BC4BFF90261630F6876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DB7F3-B90E-44B7-A04F-235DC8EE2474}"/>
      </w:docPartPr>
      <w:docPartBody>
        <w:p w:rsidR="006622AD" w:rsidRDefault="00000000">
          <w:pPr>
            <w:pStyle w:val="4FF6A3F0D6BC4BFF90261630F6876373"/>
          </w:pPr>
          <w:r w:rsidRPr="00E63179">
            <w:t>LinkedIn profile</w:t>
          </w:r>
        </w:p>
      </w:docPartBody>
    </w:docPart>
    <w:docPart>
      <w:docPartPr>
        <w:name w:val="CF646EA961424A59AA5B6A8E6D8F2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5138F-480A-490B-B23A-60DB0366D2C0}"/>
      </w:docPartPr>
      <w:docPartBody>
        <w:p w:rsidR="006622AD" w:rsidRDefault="00000000">
          <w:pPr>
            <w:pStyle w:val="CF646EA961424A59AA5B6A8E6D8F2769"/>
          </w:pPr>
          <w:r w:rsidRPr="00B34D25">
            <w:rPr>
              <w:rStyle w:val="Heading4Char"/>
              <w:rFonts w:eastAsiaTheme="minorHAnsi"/>
              <w:color w:val="595959" w:themeColor="text1" w:themeTint="A6"/>
            </w:rPr>
            <w:t>interestingsite.com</w:t>
          </w:r>
        </w:p>
      </w:docPartBody>
    </w:docPart>
    <w:docPart>
      <w:docPartPr>
        <w:name w:val="2D8FB120DE5A4620AB734631002B6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6F3A8-4C69-4F9D-ADE9-35EBBE72ED69}"/>
      </w:docPartPr>
      <w:docPartBody>
        <w:p w:rsidR="006622AD" w:rsidRDefault="00000000">
          <w:pPr>
            <w:pStyle w:val="2D8FB120DE5A4620AB734631002B611A"/>
          </w:pPr>
          <w:r>
            <w:t xml:space="preserve">bs computer science </w:t>
          </w:r>
          <w:r w:rsidRPr="00F963EC">
            <w:rPr>
              <w:rFonts w:ascii="Segoe UI" w:hAnsi="Segoe UI" w:cs="Segoe UI"/>
            </w:rPr>
            <w:t>/</w:t>
          </w:r>
          <w:r>
            <w:t xml:space="preserve"> mount flores college</w:t>
          </w:r>
        </w:p>
      </w:docPartBody>
    </w:docPart>
    <w:docPart>
      <w:docPartPr>
        <w:name w:val="9FFE9F517A654BDA950AF19B46245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16A92-7C33-419E-A667-E5B45F7D6315}"/>
      </w:docPartPr>
      <w:docPartBody>
        <w:p w:rsidR="006622AD" w:rsidRDefault="00000000">
          <w:pPr>
            <w:pStyle w:val="9FFE9F517A654BDA950AF19B46245FB4"/>
          </w:pPr>
          <w:r w:rsidRPr="00F963EC">
            <w:t>20xx-20xx</w:t>
          </w:r>
        </w:p>
      </w:docPartBody>
    </w:docPart>
    <w:docPart>
      <w:docPartPr>
        <w:name w:val="63916C85081241B7B8B8786990EB3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9CAB7-BA6D-411A-B5F3-82AB46280210}"/>
      </w:docPartPr>
      <w:docPartBody>
        <w:p w:rsidR="006622AD" w:rsidRDefault="00000000">
          <w:pPr>
            <w:pStyle w:val="63916C85081241B7B8B8786990EB3F74"/>
          </w:pPr>
          <w:r w:rsidRPr="00565B06">
            <w:t>It’s okay to brag about your GPA, awards, and honors. Feel free to summarize your coursework too.</w:t>
          </w:r>
        </w:p>
      </w:docPartBody>
    </w:docPart>
    <w:docPart>
      <w:docPartPr>
        <w:name w:val="9CA1C99EF2494B77AAA41485072657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5DE90-70B6-46A1-AD48-84239F1C3B43}"/>
      </w:docPartPr>
      <w:docPartBody>
        <w:p w:rsidR="006622AD" w:rsidRDefault="00000000">
          <w:pPr>
            <w:pStyle w:val="9CA1C99EF2494B77AAA414850726579C"/>
          </w:pPr>
          <w:r w:rsidRPr="00EF6E15">
            <w:t>It certificate / mount flores college</w:t>
          </w:r>
        </w:p>
      </w:docPartBody>
    </w:docPart>
    <w:docPart>
      <w:docPartPr>
        <w:name w:val="1A0BB691C31C477AB6BE04D1B3276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AFE72-C40F-47EB-BEFC-4D0CFE4B9DF0}"/>
      </w:docPartPr>
      <w:docPartBody>
        <w:p w:rsidR="006622AD" w:rsidRDefault="00000000">
          <w:pPr>
            <w:pStyle w:val="1A0BB691C31C477AB6BE04D1B3276B2C"/>
          </w:pPr>
          <w:r w:rsidRPr="00F963EC">
            <w:t>20xx-20xx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38"/>
    <w:rsid w:val="001B6750"/>
    <w:rsid w:val="004A2538"/>
    <w:rsid w:val="006622AD"/>
    <w:rsid w:val="00735A91"/>
    <w:rsid w:val="007C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3"/>
    <w:qFormat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uiPriority w:val="3"/>
    <w:qFormat/>
    <w:pPr>
      <w:keepNext/>
      <w:keepLines/>
      <w:spacing w:after="80" w:line="360" w:lineRule="auto"/>
      <w:outlineLvl w:val="2"/>
    </w:pPr>
    <w:rPr>
      <w:rFonts w:eastAsiaTheme="minorHAnsi"/>
      <w:caps/>
      <w:color w:val="595959" w:themeColor="text1" w:themeTint="A6"/>
      <w:kern w:val="0"/>
      <w:sz w:val="20"/>
      <w:szCs w:val="17"/>
      <w14:ligatures w14:val="none"/>
    </w:rPr>
  </w:style>
  <w:style w:type="paragraph" w:styleId="Heading4">
    <w:name w:val="heading 4"/>
    <w:basedOn w:val="Normal"/>
    <w:next w:val="Normal"/>
    <w:link w:val="Heading4Char"/>
    <w:uiPriority w:val="3"/>
    <w:qFormat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77B87CE4AD41C18BEAE6623C7E64C3">
    <w:name w:val="7F77B87CE4AD41C18BEAE6623C7E64C3"/>
  </w:style>
  <w:style w:type="paragraph" w:customStyle="1" w:styleId="409D70668A1F479DAAEB8951C9A7471F">
    <w:name w:val="409D70668A1F479DAAEB8951C9A7471F"/>
  </w:style>
  <w:style w:type="paragraph" w:customStyle="1" w:styleId="C92B877180E54F5DBD00420A4E91947E">
    <w:name w:val="C92B877180E54F5DBD00420A4E91947E"/>
  </w:style>
  <w:style w:type="paragraph" w:customStyle="1" w:styleId="3A7451C297DF4F1898826C10FC500764">
    <w:name w:val="3A7451C297DF4F1898826C10FC500764"/>
  </w:style>
  <w:style w:type="paragraph" w:customStyle="1" w:styleId="C4C2B875C477476A99F8CA12D345E45F">
    <w:name w:val="C4C2B875C477476A99F8CA12D345E45F"/>
  </w:style>
  <w:style w:type="paragraph" w:customStyle="1" w:styleId="1E3B8D8D5F1F451D874AF4B30DCE764D">
    <w:name w:val="1E3B8D8D5F1F451D874AF4B30DCE764D"/>
  </w:style>
  <w:style w:type="paragraph" w:customStyle="1" w:styleId="D4272C0A254E4BF19A8BA23505C1D784">
    <w:name w:val="D4272C0A254E4BF19A8BA23505C1D784"/>
  </w:style>
  <w:style w:type="paragraph" w:customStyle="1" w:styleId="CB5F1383E9114EF3AE7EF0F56CB60FF2">
    <w:name w:val="CB5F1383E9114EF3AE7EF0F56CB60FF2"/>
  </w:style>
  <w:style w:type="character" w:customStyle="1" w:styleId="Heading2Char">
    <w:name w:val="Heading 2 Char"/>
    <w:basedOn w:val="DefaultParagraphFont"/>
    <w:link w:val="Heading2"/>
    <w:uiPriority w:val="3"/>
    <w:rPr>
      <w:rFonts w:eastAsiaTheme="minorHAnsi"/>
      <w:b/>
      <w:caps/>
      <w:color w:val="000000" w:themeColor="text1"/>
      <w:kern w:val="20"/>
      <w:sz w:val="20"/>
      <w:szCs w:val="22"/>
      <w14:ligatures w14:val="none"/>
    </w:rPr>
  </w:style>
  <w:style w:type="paragraph" w:customStyle="1" w:styleId="A5E3D255C15C475DA62164CB1A1EC9EA">
    <w:name w:val="A5E3D255C15C475DA62164CB1A1EC9EA"/>
  </w:style>
  <w:style w:type="paragraph" w:customStyle="1" w:styleId="140E9E27FEFF44768D1FF568D3CBABDA">
    <w:name w:val="140E9E27FEFF44768D1FF568D3CBABDA"/>
  </w:style>
  <w:style w:type="paragraph" w:customStyle="1" w:styleId="92A8E2601CA044A7B7EC74FC44DB8402">
    <w:name w:val="92A8E2601CA044A7B7EC74FC44DB8402"/>
  </w:style>
  <w:style w:type="paragraph" w:customStyle="1" w:styleId="1CF982C6215B482A853CFB59A04C9CF0">
    <w:name w:val="1CF982C6215B482A853CFB59A04C9CF0"/>
  </w:style>
  <w:style w:type="paragraph" w:customStyle="1" w:styleId="1FC2EDC7D868400E8A10599B22B33FD5">
    <w:name w:val="1FC2EDC7D868400E8A10599B22B33FD5"/>
  </w:style>
  <w:style w:type="paragraph" w:customStyle="1" w:styleId="812360349B5C4D63A98E739C43FCD9DF">
    <w:name w:val="812360349B5C4D63A98E739C43FCD9DF"/>
  </w:style>
  <w:style w:type="paragraph" w:customStyle="1" w:styleId="CCB3930A28C94FBCB3C2285EC9C41C95">
    <w:name w:val="CCB3930A28C94FBCB3C2285EC9C41C95"/>
  </w:style>
  <w:style w:type="paragraph" w:customStyle="1" w:styleId="094B205BCFCD421698EE7204210CB61F">
    <w:name w:val="094B205BCFCD421698EE7204210CB61F"/>
  </w:style>
  <w:style w:type="paragraph" w:customStyle="1" w:styleId="FB95ABC6583F460898F683645B0C619F">
    <w:name w:val="FB95ABC6583F460898F683645B0C619F"/>
  </w:style>
  <w:style w:type="paragraph" w:customStyle="1" w:styleId="ED0572FABCEA44E1B5CBDEBB1F0981F9">
    <w:name w:val="ED0572FABCEA44E1B5CBDEBB1F0981F9"/>
  </w:style>
  <w:style w:type="paragraph" w:customStyle="1" w:styleId="7FF2CAA93EFC48F0AF66335876FF26A9">
    <w:name w:val="7FF2CAA93EFC48F0AF66335876FF26A9"/>
  </w:style>
  <w:style w:type="paragraph" w:customStyle="1" w:styleId="5E42961690FA47AB862542C8A14006FA">
    <w:name w:val="5E42961690FA47AB862542C8A14006FA"/>
  </w:style>
  <w:style w:type="paragraph" w:customStyle="1" w:styleId="4AA6EA9050DC4FB4BB2C70F00395E9C8">
    <w:name w:val="4AA6EA9050DC4FB4BB2C70F00395E9C8"/>
  </w:style>
  <w:style w:type="paragraph" w:customStyle="1" w:styleId="55AAEB0718124B9798B1C976C049460A">
    <w:name w:val="55AAEB0718124B9798B1C976C049460A"/>
  </w:style>
  <w:style w:type="character" w:customStyle="1" w:styleId="Heading3Char">
    <w:name w:val="Heading 3 Char"/>
    <w:basedOn w:val="DefaultParagraphFont"/>
    <w:link w:val="Heading3"/>
    <w:uiPriority w:val="3"/>
    <w:rPr>
      <w:rFonts w:eastAsiaTheme="minorHAnsi"/>
      <w:caps/>
      <w:color w:val="595959" w:themeColor="text1" w:themeTint="A6"/>
      <w:kern w:val="0"/>
      <w:sz w:val="20"/>
      <w:szCs w:val="17"/>
      <w14:ligatures w14:val="none"/>
    </w:rPr>
  </w:style>
  <w:style w:type="paragraph" w:customStyle="1" w:styleId="A43D155B040C4EE48F4FB6698B7AE7C7">
    <w:name w:val="A43D155B040C4EE48F4FB6698B7AE7C7"/>
  </w:style>
  <w:style w:type="paragraph" w:customStyle="1" w:styleId="0E8722D1EC6C40B9AF44D19CD6522383">
    <w:name w:val="0E8722D1EC6C40B9AF44D19CD6522383"/>
  </w:style>
  <w:style w:type="paragraph" w:customStyle="1" w:styleId="4AB9017F85114CEBB55A0C7565B88DB6">
    <w:name w:val="4AB9017F85114CEBB55A0C7565B88DB6"/>
  </w:style>
  <w:style w:type="paragraph" w:customStyle="1" w:styleId="8244DF72F12B48C2AF6A0D7F58052FAC">
    <w:name w:val="8244DF72F12B48C2AF6A0D7F58052FAC"/>
  </w:style>
  <w:style w:type="paragraph" w:customStyle="1" w:styleId="CD1738055FC7460D8B7F77127FE1B2CF">
    <w:name w:val="CD1738055FC7460D8B7F77127FE1B2CF"/>
  </w:style>
  <w:style w:type="paragraph" w:customStyle="1" w:styleId="C050AB65CF4F4A03827F162CC735320A">
    <w:name w:val="C050AB65CF4F4A03827F162CC735320A"/>
  </w:style>
  <w:style w:type="paragraph" w:customStyle="1" w:styleId="4FF6A3F0D6BC4BFF90261630F6876373">
    <w:name w:val="4FF6A3F0D6BC4BFF90261630F6876373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paragraph" w:customStyle="1" w:styleId="CF646EA961424A59AA5B6A8E6D8F2769">
    <w:name w:val="CF646EA961424A59AA5B6A8E6D8F2769"/>
  </w:style>
  <w:style w:type="paragraph" w:customStyle="1" w:styleId="2D8FB120DE5A4620AB734631002B611A">
    <w:name w:val="2D8FB120DE5A4620AB734631002B611A"/>
  </w:style>
  <w:style w:type="paragraph" w:customStyle="1" w:styleId="9FFE9F517A654BDA950AF19B46245FB4">
    <w:name w:val="9FFE9F517A654BDA950AF19B46245FB4"/>
  </w:style>
  <w:style w:type="paragraph" w:customStyle="1" w:styleId="63916C85081241B7B8B8786990EB3F74">
    <w:name w:val="63916C85081241B7B8B8786990EB3F74"/>
  </w:style>
  <w:style w:type="paragraph" w:customStyle="1" w:styleId="9CA1C99EF2494B77AAA414850726579C">
    <w:name w:val="9CA1C99EF2494B77AAA414850726579C"/>
  </w:style>
  <w:style w:type="paragraph" w:customStyle="1" w:styleId="1A0BB691C31C477AB6BE04D1B3276B2C">
    <w:name w:val="1A0BB691C31C477AB6BE04D1B3276B2C"/>
  </w:style>
  <w:style w:type="paragraph" w:customStyle="1" w:styleId="C2F0E404111D4B6AB9955B34904C47E6">
    <w:name w:val="C2F0E404111D4B6AB9955B34904C47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7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DA6B210-2E20-4DD5-A866-41778F2741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073A5A-5217-44E2-A1AA-0151351C6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C2151E-3E10-48C6-B95C-746D3C71BED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C6B30D-2247-4103-8B71-93DEE4AD1C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{BC4FA845-376E-4CC0-B685-1FBBE89A9D97}TF513e8e49-7d86-407f-ae5e-898e006202d26e178bbd_win32-ede5c5f5a8dc.dotx</Template>
  <TotalTime>0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2026-04-16T02:29:00Z</dcterms:created>
  <dcterms:modified xsi:type="dcterms:W3CDTF">2026-04-16T03:18:00Z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